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D5F7" w14:textId="2C4695D7" w:rsidR="005D2919" w:rsidRDefault="005D2919">
      <w:pPr>
        <w:rPr>
          <w:rStyle w:val="Accentuationlgre"/>
          <w:i w:val="0"/>
          <w:iCs w:val="0"/>
        </w:rPr>
      </w:pPr>
    </w:p>
    <w:p w14:paraId="2AEF2994" w14:textId="750277C7" w:rsidR="00E909FC" w:rsidRDefault="00E909FC">
      <w:pPr>
        <w:rPr>
          <w:rStyle w:val="Accentuationlgre"/>
          <w:i w:val="0"/>
          <w:iCs w:val="0"/>
        </w:rPr>
      </w:pPr>
    </w:p>
    <w:p w14:paraId="7AB9FF2E" w14:textId="74E0A599" w:rsidR="008A0DAE" w:rsidRPr="00550A9A" w:rsidRDefault="00745A07" w:rsidP="000C02DC">
      <w:pPr>
        <w:jc w:val="center"/>
        <w:rPr>
          <w:rStyle w:val="Accentuationlgre"/>
          <w:b/>
          <w:bCs/>
          <w:i w:val="0"/>
          <w:iCs w:val="0"/>
          <w:sz w:val="40"/>
          <w:szCs w:val="40"/>
        </w:rPr>
      </w:pPr>
      <w:r w:rsidRPr="00550A9A">
        <w:rPr>
          <w:rStyle w:val="Accentuationlgre"/>
          <w:b/>
          <w:bCs/>
          <w:i w:val="0"/>
          <w:iCs w:val="0"/>
          <w:sz w:val="40"/>
          <w:szCs w:val="40"/>
        </w:rPr>
        <w:t>Dossier de Projet</w:t>
      </w:r>
    </w:p>
    <w:p w14:paraId="44B8D09B" w14:textId="5C487451" w:rsidR="00745A07" w:rsidRPr="00550A9A" w:rsidRDefault="00745A07" w:rsidP="00550A9A">
      <w:pPr>
        <w:rPr>
          <w:rStyle w:val="Accentuationlgre"/>
          <w:i w:val="0"/>
          <w:iCs w:val="0"/>
        </w:rPr>
      </w:pPr>
    </w:p>
    <w:p w14:paraId="5417E78C" w14:textId="126BF470" w:rsidR="008A0DAE" w:rsidRDefault="008A0DAE">
      <w:pPr>
        <w:rPr>
          <w:rStyle w:val="Accentuationlgre"/>
          <w:i w:val="0"/>
          <w:iCs w:val="0"/>
        </w:rPr>
      </w:pPr>
    </w:p>
    <w:p w14:paraId="528D185F" w14:textId="6B73EEA0" w:rsidR="00550A9A" w:rsidRDefault="00550A9A">
      <w:pPr>
        <w:rPr>
          <w:rStyle w:val="Accentuationlgre"/>
          <w:i w:val="0"/>
          <w:iCs w:val="0"/>
        </w:rPr>
      </w:pPr>
    </w:p>
    <w:p w14:paraId="599656C7" w14:textId="778BE46F" w:rsidR="00550A9A" w:rsidRDefault="00550A9A">
      <w:pPr>
        <w:rPr>
          <w:rStyle w:val="Accentuationlgre"/>
          <w:i w:val="0"/>
          <w:iCs w:val="0"/>
        </w:rPr>
      </w:pPr>
    </w:p>
    <w:p w14:paraId="4CC775DA" w14:textId="1B010C08" w:rsidR="00550A9A" w:rsidRDefault="00550A9A">
      <w:pPr>
        <w:rPr>
          <w:rStyle w:val="Accentuationlgre"/>
          <w:i w:val="0"/>
          <w:iCs w:val="0"/>
        </w:rPr>
      </w:pPr>
    </w:p>
    <w:p w14:paraId="12374E99" w14:textId="6ECF0631" w:rsidR="00550A9A" w:rsidRDefault="00550A9A">
      <w:pPr>
        <w:rPr>
          <w:rStyle w:val="Accentuationlgre"/>
          <w:i w:val="0"/>
          <w:iCs w:val="0"/>
        </w:rPr>
      </w:pPr>
    </w:p>
    <w:p w14:paraId="172D7200" w14:textId="457B2891" w:rsidR="00550A9A" w:rsidRDefault="00550A9A">
      <w:pPr>
        <w:rPr>
          <w:rStyle w:val="Accentuationlgre"/>
          <w:i w:val="0"/>
          <w:iCs w:val="0"/>
        </w:rPr>
      </w:pPr>
    </w:p>
    <w:p w14:paraId="20D00FDB" w14:textId="77777777" w:rsidR="00550A9A" w:rsidRDefault="00550A9A">
      <w:pPr>
        <w:rPr>
          <w:rStyle w:val="Accentuationlgre"/>
          <w:i w:val="0"/>
          <w:iCs w:val="0"/>
        </w:rPr>
      </w:pPr>
    </w:p>
    <w:p w14:paraId="3C160384" w14:textId="36F88017" w:rsidR="008A0DAE" w:rsidRDefault="008A0DAE">
      <w:pPr>
        <w:rPr>
          <w:rStyle w:val="Accentuationlgre"/>
          <w:i w:val="0"/>
          <w:iCs w:val="0"/>
        </w:rPr>
      </w:pPr>
    </w:p>
    <w:p w14:paraId="7656C0CD" w14:textId="5643F280" w:rsidR="008A0DAE" w:rsidRPr="00550A9A" w:rsidRDefault="000C02DC" w:rsidP="00462B04">
      <w:pPr>
        <w:jc w:val="center"/>
        <w:rPr>
          <w:rStyle w:val="Accentuationlgre"/>
          <w:i w:val="0"/>
          <w:iCs w:val="0"/>
          <w:sz w:val="44"/>
          <w:szCs w:val="44"/>
        </w:rPr>
      </w:pPr>
      <w:r w:rsidRPr="00550A9A">
        <w:rPr>
          <w:rStyle w:val="Accentuationlgre"/>
          <w:i w:val="0"/>
          <w:iCs w:val="0"/>
          <w:sz w:val="44"/>
          <w:szCs w:val="44"/>
        </w:rPr>
        <w:t>Intitulé du</w:t>
      </w:r>
      <w:r w:rsidR="009E5804" w:rsidRPr="00550A9A">
        <w:rPr>
          <w:rStyle w:val="Accentuationlgre"/>
          <w:i w:val="0"/>
          <w:iCs w:val="0"/>
          <w:sz w:val="44"/>
          <w:szCs w:val="44"/>
        </w:rPr>
        <w:t>(des) projet(s)</w:t>
      </w:r>
    </w:p>
    <w:p w14:paraId="2F636023" w14:textId="77777777" w:rsidR="00550A9A" w:rsidRDefault="00550A9A" w:rsidP="00462B04">
      <w:pPr>
        <w:jc w:val="center"/>
        <w:rPr>
          <w:rStyle w:val="Accentuationlgre"/>
          <w:i w:val="0"/>
          <w:iCs w:val="0"/>
        </w:rPr>
      </w:pPr>
    </w:p>
    <w:p w14:paraId="07BAF3D7" w14:textId="4062F525" w:rsidR="009E5804" w:rsidRPr="00550A9A" w:rsidRDefault="009E5804" w:rsidP="00462B04">
      <w:pPr>
        <w:jc w:val="center"/>
        <w:rPr>
          <w:rStyle w:val="Accentuationlgre"/>
          <w:i w:val="0"/>
          <w:iCs w:val="0"/>
          <w:sz w:val="28"/>
          <w:szCs w:val="28"/>
        </w:rPr>
      </w:pPr>
      <w:r w:rsidRPr="00550A9A">
        <w:rPr>
          <w:rStyle w:val="Accentuationlgre"/>
          <w:i w:val="0"/>
          <w:iCs w:val="0"/>
          <w:sz w:val="28"/>
          <w:szCs w:val="28"/>
        </w:rPr>
        <w:t>Dates de stage / alternance</w:t>
      </w:r>
    </w:p>
    <w:p w14:paraId="07E04661" w14:textId="09ECCA62" w:rsidR="009E5804" w:rsidRDefault="009E5804">
      <w:pPr>
        <w:rPr>
          <w:rStyle w:val="Accentuationlgre"/>
          <w:i w:val="0"/>
          <w:iCs w:val="0"/>
        </w:rPr>
      </w:pPr>
    </w:p>
    <w:p w14:paraId="5C1CCB38" w14:textId="77777777" w:rsidR="00550A9A" w:rsidRDefault="00550A9A">
      <w:pPr>
        <w:rPr>
          <w:rStyle w:val="Accentuationlgre"/>
          <w:i w:val="0"/>
          <w:iCs w:val="0"/>
        </w:rPr>
      </w:pPr>
    </w:p>
    <w:p w14:paraId="70FE3DF3" w14:textId="4E9BE283" w:rsidR="009E5804" w:rsidRPr="00550A9A" w:rsidRDefault="009E5804" w:rsidP="00462B04">
      <w:pPr>
        <w:jc w:val="center"/>
        <w:rPr>
          <w:rStyle w:val="Accentuationlgre"/>
          <w:i w:val="0"/>
          <w:iCs w:val="0"/>
          <w:sz w:val="40"/>
          <w:szCs w:val="40"/>
        </w:rPr>
      </w:pPr>
      <w:r w:rsidRPr="00550A9A">
        <w:rPr>
          <w:rStyle w:val="Accentuationlgre"/>
          <w:i w:val="0"/>
          <w:iCs w:val="0"/>
          <w:sz w:val="40"/>
          <w:szCs w:val="40"/>
        </w:rPr>
        <w:t>(LOGO ENTREPRISE)</w:t>
      </w:r>
    </w:p>
    <w:p w14:paraId="4D4D90DC" w14:textId="1003CF35" w:rsidR="009E5804" w:rsidRDefault="009E5804">
      <w:pPr>
        <w:rPr>
          <w:rStyle w:val="Accentuationlgre"/>
          <w:i w:val="0"/>
          <w:iCs w:val="0"/>
        </w:rPr>
      </w:pPr>
    </w:p>
    <w:p w14:paraId="7D30D8B3" w14:textId="57AD1755" w:rsidR="002D31E3" w:rsidRDefault="002D31E3">
      <w:pPr>
        <w:rPr>
          <w:rStyle w:val="Accentuationlgre"/>
          <w:i w:val="0"/>
          <w:iCs w:val="0"/>
        </w:rPr>
      </w:pPr>
    </w:p>
    <w:p w14:paraId="2664F89D" w14:textId="0AA2659F" w:rsidR="00550A9A" w:rsidRDefault="00550A9A">
      <w:pPr>
        <w:rPr>
          <w:rStyle w:val="Accentuationlgre"/>
          <w:i w:val="0"/>
          <w:iCs w:val="0"/>
        </w:rPr>
      </w:pPr>
    </w:p>
    <w:p w14:paraId="6024114B" w14:textId="62B85850" w:rsidR="00550A9A" w:rsidRDefault="00550A9A">
      <w:pPr>
        <w:rPr>
          <w:rStyle w:val="Accentuationlgre"/>
          <w:i w:val="0"/>
          <w:iCs w:val="0"/>
        </w:rPr>
      </w:pPr>
    </w:p>
    <w:p w14:paraId="5520EEBF" w14:textId="77777777" w:rsidR="00550A9A" w:rsidRDefault="00550A9A">
      <w:pPr>
        <w:rPr>
          <w:rStyle w:val="Accentuationlgre"/>
          <w:i w:val="0"/>
          <w:iCs w:val="0"/>
        </w:rPr>
      </w:pPr>
    </w:p>
    <w:p w14:paraId="60D6E95C" w14:textId="23A76D75" w:rsidR="00462B04" w:rsidRPr="00462B04" w:rsidRDefault="00462B04" w:rsidP="00462B04">
      <w:pPr>
        <w:jc w:val="center"/>
        <w:rPr>
          <w:rStyle w:val="Accentuationlgre"/>
          <w:i w:val="0"/>
          <w:iCs w:val="0"/>
          <w:sz w:val="36"/>
          <w:szCs w:val="36"/>
        </w:rPr>
      </w:pPr>
      <w:r w:rsidRPr="00462B04">
        <w:rPr>
          <w:rStyle w:val="Accentuationlgre"/>
          <w:i w:val="0"/>
          <w:iCs w:val="0"/>
          <w:sz w:val="36"/>
          <w:szCs w:val="36"/>
        </w:rPr>
        <w:t>P</w:t>
      </w:r>
      <w:r w:rsidR="00550A9A">
        <w:rPr>
          <w:rStyle w:val="Accentuationlgre"/>
          <w:i w:val="0"/>
          <w:iCs w:val="0"/>
          <w:sz w:val="36"/>
          <w:szCs w:val="36"/>
        </w:rPr>
        <w:t>réparation au</w:t>
      </w:r>
      <w:r w:rsidRPr="00462B04">
        <w:rPr>
          <w:rStyle w:val="Accentuationlgre"/>
          <w:i w:val="0"/>
          <w:iCs w:val="0"/>
          <w:sz w:val="36"/>
          <w:szCs w:val="36"/>
        </w:rPr>
        <w:t xml:space="preserve"> titre </w:t>
      </w:r>
      <w:r w:rsidR="00802302">
        <w:rPr>
          <w:rStyle w:val="Accentuationlgre"/>
          <w:i w:val="0"/>
          <w:iCs w:val="0"/>
          <w:sz w:val="36"/>
          <w:szCs w:val="36"/>
        </w:rPr>
        <w:t xml:space="preserve">de </w:t>
      </w:r>
      <w:proofErr w:type="spellStart"/>
      <w:r w:rsidR="00D10E48">
        <w:rPr>
          <w:rStyle w:val="Accentuationlgre"/>
          <w:i w:val="0"/>
          <w:iCs w:val="0"/>
          <w:sz w:val="36"/>
          <w:szCs w:val="36"/>
        </w:rPr>
        <w:t>Concepteur·trice</w:t>
      </w:r>
      <w:proofErr w:type="spellEnd"/>
      <w:r w:rsidR="00D10E48">
        <w:rPr>
          <w:rStyle w:val="Accentuationlgre"/>
          <w:i w:val="0"/>
          <w:iCs w:val="0"/>
          <w:sz w:val="36"/>
          <w:szCs w:val="36"/>
        </w:rPr>
        <w:t xml:space="preserve"> </w:t>
      </w:r>
      <w:proofErr w:type="spellStart"/>
      <w:r w:rsidRPr="00462B04">
        <w:rPr>
          <w:rStyle w:val="Accentuationlgre"/>
          <w:i w:val="0"/>
          <w:iCs w:val="0"/>
          <w:sz w:val="36"/>
          <w:szCs w:val="36"/>
        </w:rPr>
        <w:t>Développeur·se</w:t>
      </w:r>
      <w:proofErr w:type="spellEnd"/>
      <w:r w:rsidRPr="00462B04">
        <w:rPr>
          <w:rStyle w:val="Accentuationlgre"/>
          <w:i w:val="0"/>
          <w:iCs w:val="0"/>
          <w:sz w:val="36"/>
          <w:szCs w:val="36"/>
        </w:rPr>
        <w:t xml:space="preserve"> </w:t>
      </w:r>
      <w:proofErr w:type="gramStart"/>
      <w:r w:rsidR="00D10E48">
        <w:rPr>
          <w:rStyle w:val="Accentuationlgre"/>
          <w:i w:val="0"/>
          <w:iCs w:val="0"/>
          <w:sz w:val="36"/>
          <w:szCs w:val="36"/>
        </w:rPr>
        <w:t>d’Applications</w:t>
      </w:r>
      <w:proofErr w:type="gramEnd"/>
    </w:p>
    <w:p w14:paraId="2B5BDAEA" w14:textId="2FC3687B" w:rsidR="009E5804" w:rsidRDefault="009E5804">
      <w:pPr>
        <w:rPr>
          <w:rStyle w:val="Accentuationlgre"/>
          <w:i w:val="0"/>
          <w:iCs w:val="0"/>
        </w:rPr>
      </w:pPr>
    </w:p>
    <w:p w14:paraId="12D9B42D" w14:textId="0AA14274" w:rsidR="00462B04" w:rsidRPr="00B009FD" w:rsidRDefault="00462B04" w:rsidP="00B009FD">
      <w:pPr>
        <w:jc w:val="center"/>
        <w:rPr>
          <w:rStyle w:val="Accentuationlgre"/>
          <w:b/>
          <w:bCs/>
          <w:i w:val="0"/>
          <w:iCs w:val="0"/>
          <w:sz w:val="36"/>
          <w:szCs w:val="36"/>
        </w:rPr>
      </w:pPr>
      <w:r w:rsidRPr="000C02DC">
        <w:rPr>
          <w:rStyle w:val="Accentuationlgre"/>
          <w:b/>
          <w:bCs/>
          <w:i w:val="0"/>
          <w:iCs w:val="0"/>
          <w:sz w:val="36"/>
          <w:szCs w:val="36"/>
        </w:rPr>
        <w:t>Prénom NOM</w:t>
      </w:r>
    </w:p>
    <w:p w14:paraId="6FF9A535" w14:textId="080D3BF5" w:rsidR="00216F81" w:rsidRDefault="00216F81">
      <w:pPr>
        <w:rPr>
          <w:rStyle w:val="Accentuationlgre"/>
          <w:i w:val="0"/>
          <w:iCs w:val="0"/>
        </w:rPr>
      </w:pPr>
      <w:r>
        <w:rPr>
          <w:rStyle w:val="Accentuationlgre"/>
          <w:i w:val="0"/>
          <w:iCs w:val="0"/>
        </w:rPr>
        <w:br w:type="page"/>
      </w:r>
    </w:p>
    <w:p w14:paraId="5743E71A" w14:textId="4BCFFD16" w:rsidR="003937E3" w:rsidRDefault="003937E3" w:rsidP="000C6865">
      <w:pPr>
        <w:rPr>
          <w:rStyle w:val="Accentuationlgre"/>
          <w:i w:val="0"/>
          <w:iCs w:val="0"/>
          <w:color w:val="auto"/>
        </w:rPr>
      </w:pPr>
    </w:p>
    <w:p w14:paraId="052D034C" w14:textId="77777777" w:rsidR="008A0DAE" w:rsidRPr="008A0DAE" w:rsidRDefault="008A0DAE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C0504D" w:themeColor="accent2"/>
        </w:rPr>
      </w:pPr>
    </w:p>
    <w:p w14:paraId="6C489D68" w14:textId="74234A99" w:rsidR="00A8444A" w:rsidRPr="008A0DAE" w:rsidRDefault="00A8444A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b/>
          <w:bCs/>
          <w:i w:val="0"/>
          <w:iCs w:val="0"/>
          <w:color w:val="C0504D" w:themeColor="accent2"/>
        </w:rPr>
      </w:pPr>
      <w:r w:rsidRPr="008A0DAE">
        <w:rPr>
          <w:rStyle w:val="Accentuationlgre"/>
          <w:b/>
          <w:bCs/>
          <w:i w:val="0"/>
          <w:iCs w:val="0"/>
          <w:color w:val="C0504D" w:themeColor="accent2"/>
        </w:rPr>
        <w:t xml:space="preserve">Infos sur </w:t>
      </w:r>
      <w:r w:rsidR="005B36A2" w:rsidRPr="008A0DAE">
        <w:rPr>
          <w:rStyle w:val="Accentuationlgre"/>
          <w:b/>
          <w:bCs/>
          <w:i w:val="0"/>
          <w:iCs w:val="0"/>
          <w:color w:val="C0504D" w:themeColor="accent2"/>
        </w:rPr>
        <w:t xml:space="preserve">les </w:t>
      </w:r>
      <w:r w:rsidRPr="008A0DAE">
        <w:rPr>
          <w:rStyle w:val="Accentuationlgre"/>
          <w:b/>
          <w:bCs/>
          <w:i w:val="0"/>
          <w:iCs w:val="0"/>
          <w:color w:val="C0504D" w:themeColor="accent2"/>
        </w:rPr>
        <w:t>en-têtes / pieds de page</w:t>
      </w:r>
    </w:p>
    <w:p w14:paraId="0605331B" w14:textId="3AA7C6CE" w:rsidR="00A8444A" w:rsidRDefault="00A8444A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C0504D" w:themeColor="accent2"/>
        </w:rPr>
      </w:pPr>
    </w:p>
    <w:p w14:paraId="5182A600" w14:textId="2C787F87" w:rsidR="008A0DAE" w:rsidRDefault="008A0DAE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C0504D" w:themeColor="accent2"/>
        </w:rPr>
      </w:pPr>
      <w:r>
        <w:rPr>
          <w:noProof/>
        </w:rPr>
        <w:drawing>
          <wp:inline distT="0" distB="0" distL="0" distR="0" wp14:anchorId="25C12DB2" wp14:editId="335722B7">
            <wp:extent cx="5760720" cy="732085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AB1" w14:textId="77777777" w:rsidR="008A0DAE" w:rsidRPr="008A0DAE" w:rsidRDefault="008A0DAE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C0504D" w:themeColor="accent2"/>
        </w:rPr>
      </w:pPr>
    </w:p>
    <w:p w14:paraId="67DD4173" w14:textId="7C6CCF47" w:rsidR="000D182C" w:rsidRPr="008A0DAE" w:rsidRDefault="005B36A2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C0504D" w:themeColor="accent2"/>
        </w:rPr>
      </w:pPr>
      <w:r w:rsidRPr="008A0DAE">
        <w:rPr>
          <w:rStyle w:val="Accentuationlgre"/>
          <w:i w:val="0"/>
          <w:iCs w:val="0"/>
          <w:color w:val="C0504D" w:themeColor="accent2"/>
        </w:rPr>
        <w:t>Pour paramétrer ou modifier l’en-tête (idem pour le pied de page) :</w:t>
      </w:r>
      <w:r w:rsidR="000D182C" w:rsidRPr="008A0DAE">
        <w:rPr>
          <w:rStyle w:val="Accentuationlgre"/>
          <w:i w:val="0"/>
          <w:iCs w:val="0"/>
          <w:color w:val="C0504D" w:themeColor="accent2"/>
        </w:rPr>
        <w:t xml:space="preserve"> ou double-clic dans l’en-tête (ou le pied de page)</w:t>
      </w:r>
    </w:p>
    <w:p w14:paraId="12EF3E9D" w14:textId="24739397" w:rsidR="00AD6FB3" w:rsidRDefault="00AD6FB3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00F1CF1E" wp14:editId="5DA37119">
            <wp:extent cx="2415540" cy="3572564"/>
            <wp:effectExtent l="0" t="0" r="3810" b="8890"/>
            <wp:docPr id="3" name="Image 3" descr="Une image contenant texte, capture d’écran, ordina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ordinateur, intérieur&#10;&#10;Description générée automatiquement"/>
                    <pic:cNvPicPr/>
                  </pic:nvPicPr>
                  <pic:blipFill rotWithShape="1">
                    <a:blip r:embed="rId12"/>
                    <a:srcRect l="37434" t="3018" r="46826" b="21092"/>
                    <a:stretch/>
                  </pic:blipFill>
                  <pic:spPr bwMode="auto">
                    <a:xfrm>
                      <a:off x="0" y="0"/>
                      <a:ext cx="2424295" cy="3585512"/>
                    </a:xfrm>
                    <a:prstGeom prst="rect">
                      <a:avLst/>
                    </a:prstGeom>
                    <a:ln w="38100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9E0E" w14:textId="2AE426F8" w:rsidR="00AD6FB3" w:rsidRDefault="00AD6FB3" w:rsidP="008A0DA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rStyle w:val="Accentuationlgre"/>
          <w:i w:val="0"/>
          <w:iCs w:val="0"/>
          <w:color w:val="auto"/>
        </w:rPr>
      </w:pPr>
    </w:p>
    <w:p w14:paraId="0DB7BFF4" w14:textId="5D4BAE88" w:rsidR="008A0DAE" w:rsidRDefault="008A0DAE" w:rsidP="000C6865">
      <w:pPr>
        <w:rPr>
          <w:rStyle w:val="Accentuationlgre"/>
          <w:i w:val="0"/>
          <w:iCs w:val="0"/>
          <w:color w:val="auto"/>
        </w:rPr>
      </w:pPr>
    </w:p>
    <w:p w14:paraId="3B738EC5" w14:textId="77777777" w:rsidR="008A0DAE" w:rsidRDefault="008A0DAE" w:rsidP="000C6865">
      <w:pPr>
        <w:rPr>
          <w:rStyle w:val="Accentuationlgre"/>
          <w:i w:val="0"/>
          <w:iCs w:val="0"/>
          <w:color w:val="auto"/>
        </w:rPr>
      </w:pPr>
    </w:p>
    <w:p w14:paraId="600FF75F" w14:textId="15C6F48B" w:rsidR="00A8444A" w:rsidRDefault="00A8444A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7D072297" w14:textId="77777777" w:rsidR="00A8444A" w:rsidRPr="000C6865" w:rsidRDefault="00A8444A" w:rsidP="000C6865">
      <w:pPr>
        <w:rPr>
          <w:rStyle w:val="Accentuationlgre"/>
          <w:i w:val="0"/>
          <w:iCs w:val="0"/>
          <w:color w:val="auto"/>
        </w:rPr>
      </w:pPr>
    </w:p>
    <w:p w14:paraId="6305AC3B" w14:textId="77777777" w:rsidR="00DA0D37" w:rsidRPr="000C6865" w:rsidRDefault="004334B9" w:rsidP="000C6865">
      <w:pPr>
        <w:rPr>
          <w:rStyle w:val="Accentuationintense"/>
          <w:b/>
          <w:bCs/>
          <w:i w:val="0"/>
          <w:iCs w:val="0"/>
          <w:smallCaps/>
          <w:sz w:val="32"/>
          <w:szCs w:val="32"/>
        </w:rPr>
      </w:pPr>
      <w:r w:rsidRPr="000C6865">
        <w:rPr>
          <w:rStyle w:val="Accentuationintense"/>
          <w:b/>
          <w:bCs/>
          <w:i w:val="0"/>
          <w:iCs w:val="0"/>
          <w:smallCaps/>
          <w:sz w:val="32"/>
          <w:szCs w:val="32"/>
        </w:rPr>
        <w:t>Remerciements</w:t>
      </w:r>
    </w:p>
    <w:p w14:paraId="57CB467A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52E3C1F7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1C9806BB" w14:textId="77777777" w:rsid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0633E956" w14:textId="33230F37" w:rsidR="000C6865" w:rsidRPr="00087E4E" w:rsidRDefault="00087E4E" w:rsidP="00087E4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0C6865" w:rsidRPr="00087E4E">
        <w:rPr>
          <w:color w:val="C0504D" w:themeColor="accent2"/>
        </w:rPr>
        <w:t xml:space="preserve">Remercier les personnes qui vous ont </w:t>
      </w:r>
      <w:proofErr w:type="spellStart"/>
      <w:r w:rsidR="000C6865" w:rsidRPr="00087E4E">
        <w:rPr>
          <w:color w:val="C0504D" w:themeColor="accent2"/>
        </w:rPr>
        <w:t>aidé</w:t>
      </w:r>
      <w:r w:rsidR="00931104">
        <w:rPr>
          <w:color w:val="C0504D" w:themeColor="accent2"/>
        </w:rPr>
        <w:t>·e</w:t>
      </w:r>
      <w:proofErr w:type="spellEnd"/>
      <w:r w:rsidR="000C6865" w:rsidRPr="00087E4E">
        <w:rPr>
          <w:color w:val="C0504D" w:themeColor="accent2"/>
        </w:rPr>
        <w:t xml:space="preserve"> dans la réalisation du travail et du dossier</w:t>
      </w:r>
    </w:p>
    <w:p w14:paraId="4A1FA0C3" w14:textId="77777777" w:rsid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585D29CF" w14:textId="266E9399" w:rsidR="000C6865" w:rsidRP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0C6865">
        <w:rPr>
          <w:i/>
          <w:iCs/>
          <w:color w:val="C0504D" w:themeColor="accent2"/>
        </w:rPr>
        <w:t>1 page</w:t>
      </w:r>
    </w:p>
    <w:p w14:paraId="3198113E" w14:textId="77777777" w:rsidR="000C6865" w:rsidRP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1FBEBDC9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19E87D7D" w14:textId="4E780C5C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6E7EF3CB" w14:textId="175BB2CD" w:rsidR="00BB2DD9" w:rsidRDefault="00BB2DD9" w:rsidP="000C6865">
      <w:pPr>
        <w:rPr>
          <w:rStyle w:val="Accentuationlgre"/>
          <w:i w:val="0"/>
          <w:iCs w:val="0"/>
          <w:color w:val="auto"/>
        </w:rPr>
      </w:pPr>
    </w:p>
    <w:p w14:paraId="33E72649" w14:textId="77777777" w:rsidR="00BB2DD9" w:rsidRDefault="00BB2DD9" w:rsidP="000C6865">
      <w:pPr>
        <w:rPr>
          <w:rStyle w:val="Accentuationlgre"/>
          <w:i w:val="0"/>
          <w:iCs w:val="0"/>
          <w:color w:val="auto"/>
        </w:rPr>
      </w:pPr>
    </w:p>
    <w:p w14:paraId="5EC6B0E0" w14:textId="7B21146B" w:rsidR="000C6865" w:rsidRDefault="000C6865">
      <w:pPr>
        <w:spacing w:after="200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3F1943C8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4C2823A1" w14:textId="1EF6BAFD" w:rsidR="000C6865" w:rsidRPr="000C6865" w:rsidRDefault="000C6865" w:rsidP="000C6865">
      <w:pPr>
        <w:rPr>
          <w:rStyle w:val="Accentuationintense"/>
          <w:b/>
          <w:bCs/>
          <w:i w:val="0"/>
          <w:iCs w:val="0"/>
          <w:smallCaps/>
          <w:sz w:val="32"/>
          <w:szCs w:val="32"/>
        </w:rPr>
      </w:pPr>
      <w:r>
        <w:rPr>
          <w:rStyle w:val="Accentuationintense"/>
          <w:b/>
          <w:bCs/>
          <w:i w:val="0"/>
          <w:iCs w:val="0"/>
          <w:smallCaps/>
          <w:sz w:val="32"/>
          <w:szCs w:val="32"/>
        </w:rPr>
        <w:t>Table des matières</w:t>
      </w:r>
    </w:p>
    <w:p w14:paraId="130A49F3" w14:textId="474A33AF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52A1AB11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1F2C7C7A" w14:textId="77777777" w:rsid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409662C3" w14:textId="711ABBF9" w:rsidR="000C6865" w:rsidRPr="000C6865" w:rsidRDefault="00087E4E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0C6865" w:rsidRPr="000C6865">
        <w:rPr>
          <w:color w:val="C0504D" w:themeColor="accent2"/>
        </w:rPr>
        <w:t>Se repérer dans le dossier et voir le plan</w:t>
      </w:r>
    </w:p>
    <w:p w14:paraId="0ACFFAE1" w14:textId="67D84C1F" w:rsidR="00972FB0" w:rsidRDefault="00972FB0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6FED3EEA" w14:textId="195320C3" w:rsidR="00972FB0" w:rsidRPr="00EA032D" w:rsidRDefault="00972FB0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EA032D">
        <w:t>Pour cela, il faut mettre en place une table des matières automatique dans Word :</w:t>
      </w:r>
    </w:p>
    <w:p w14:paraId="66F628AA" w14:textId="7545716F" w:rsidR="00EA032D" w:rsidRPr="00EA032D" w:rsidRDefault="00EA032D" w:rsidP="00EA032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7A0887">
        <w:rPr>
          <w:b/>
          <w:bCs/>
          <w:color w:val="C0504D" w:themeColor="accent2"/>
        </w:rPr>
        <w:t>1.</w:t>
      </w:r>
      <w:r w:rsidRPr="00EA032D">
        <w:t xml:space="preserve"> </w:t>
      </w:r>
      <w:r w:rsidR="004F768E">
        <w:t>Mettre en forme l</w:t>
      </w:r>
      <w:r w:rsidR="00972FB0" w:rsidRPr="00EA032D">
        <w:t>es titres</w:t>
      </w:r>
      <w:r>
        <w:t xml:space="preserve"> : </w:t>
      </w:r>
      <w:r w:rsidRPr="00EA032D">
        <w:rPr>
          <w:b/>
          <w:bCs/>
        </w:rPr>
        <w:t>Accueil &gt; Styles</w:t>
      </w:r>
    </w:p>
    <w:p w14:paraId="5BE155EE" w14:textId="77777777" w:rsidR="00EA032D" w:rsidRP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70B8CAC" w14:textId="068EBD4E" w:rsidR="00972FB0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EA032D">
        <w:rPr>
          <w:noProof/>
        </w:rPr>
        <w:drawing>
          <wp:inline distT="0" distB="0" distL="0" distR="0" wp14:anchorId="3C0075AB" wp14:editId="3C1F05CA">
            <wp:extent cx="5760720" cy="721360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1BFE" w14:textId="121EB7C2" w:rsidR="00972FB0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EA032D">
        <w:rPr>
          <w:noProof/>
        </w:rPr>
        <w:drawing>
          <wp:anchor distT="0" distB="0" distL="114300" distR="114300" simplePos="0" relativeHeight="251669504" behindDoc="0" locked="0" layoutInCell="1" allowOverlap="1" wp14:anchorId="264731BC" wp14:editId="6A6C5223">
            <wp:simplePos x="0" y="0"/>
            <wp:positionH relativeFrom="column">
              <wp:posOffset>2795905</wp:posOffset>
            </wp:positionH>
            <wp:positionV relativeFrom="paragraph">
              <wp:posOffset>91440</wp:posOffset>
            </wp:positionV>
            <wp:extent cx="2073600" cy="1994400"/>
            <wp:effectExtent l="0" t="0" r="3175" b="635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4" t="6903" r="62164" b="50962"/>
                    <a:stretch/>
                  </pic:blipFill>
                  <pic:spPr bwMode="auto">
                    <a:xfrm>
                      <a:off x="0" y="0"/>
                      <a:ext cx="20736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F5BB8" w14:textId="52F74773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Normal : pour les paragraphes</w:t>
      </w:r>
    </w:p>
    <w:p w14:paraId="737CDCDE" w14:textId="6E3BBF42" w:rsidR="003F00ED" w:rsidRDefault="003F00E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Titre</w:t>
      </w:r>
    </w:p>
    <w:p w14:paraId="699FA162" w14:textId="3DE10405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Titre 1 : Titre d’un chapitre</w:t>
      </w:r>
    </w:p>
    <w:p w14:paraId="7C6408A2" w14:textId="61EA9003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Titre 2 : Titre d’un sous-chapitre</w:t>
      </w:r>
    </w:p>
    <w:p w14:paraId="7EA3B234" w14:textId="3CA2D5CC" w:rsidR="00EA032D" w:rsidRP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Titre 3 : Détailler un sous-chapitre</w:t>
      </w:r>
    </w:p>
    <w:p w14:paraId="0FEDA8D6" w14:textId="77777777" w:rsidR="00972FB0" w:rsidRPr="00EA032D" w:rsidRDefault="00972FB0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1E5DB37" w14:textId="0D47C35F" w:rsidR="00972FB0" w:rsidRDefault="00972FB0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151EBD66" w14:textId="039BAC97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0638DF05" w14:textId="4ED08534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092F32F" w14:textId="10881D01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50CD7B6A" w14:textId="7604795B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24B08ED2" w14:textId="2463E462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273D5221" w14:textId="67E141F4" w:rsidR="00EA032D" w:rsidRDefault="00EA032D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47AC2035" w14:textId="21EB5F7B" w:rsidR="00422523" w:rsidRPr="00EA032D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1F6D26" wp14:editId="3D70964B">
            <wp:simplePos x="0" y="0"/>
            <wp:positionH relativeFrom="column">
              <wp:posOffset>2795905</wp:posOffset>
            </wp:positionH>
            <wp:positionV relativeFrom="paragraph">
              <wp:posOffset>11430</wp:posOffset>
            </wp:positionV>
            <wp:extent cx="2827020" cy="1776730"/>
            <wp:effectExtent l="0" t="0" r="0" b="0"/>
            <wp:wrapNone/>
            <wp:docPr id="25" name="Image 25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ordinateur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2" t="1" r="55820" b="58620"/>
                    <a:stretch/>
                  </pic:blipFill>
                  <pic:spPr bwMode="auto">
                    <a:xfrm>
                      <a:off x="0" y="0"/>
                      <a:ext cx="2827020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4D1CE" w14:textId="77777777" w:rsidR="004F768E" w:rsidRDefault="00EA032D" w:rsidP="00EA032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Pour chaque style, il est possible de paramétrer</w:t>
      </w:r>
    </w:p>
    <w:p w14:paraId="0BF6F706" w14:textId="1C6F5D0D" w:rsidR="004F768E" w:rsidRDefault="00EA032D" w:rsidP="00EA032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proofErr w:type="gramStart"/>
      <w:r>
        <w:t>la</w:t>
      </w:r>
      <w:proofErr w:type="gramEnd"/>
      <w:r>
        <w:t xml:space="preserve"> police, la taille de la police, l’espacement </w:t>
      </w:r>
    </w:p>
    <w:p w14:paraId="556B228F" w14:textId="15E1A155" w:rsidR="00EA032D" w:rsidRPr="00EA032D" w:rsidRDefault="00EA032D" w:rsidP="00EA032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proofErr w:type="gramStart"/>
      <w:r>
        <w:t>entre</w:t>
      </w:r>
      <w:proofErr w:type="gramEnd"/>
      <w:r>
        <w:t xml:space="preserve"> les paragraphes, la couleur, etc.</w:t>
      </w:r>
    </w:p>
    <w:p w14:paraId="13222F96" w14:textId="0C5F8822" w:rsidR="00972FB0" w:rsidRDefault="00972FB0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5655DE6" w14:textId="46AF32BB" w:rsidR="00422523" w:rsidRPr="00EA032D" w:rsidRDefault="00422523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01ABBD4B" w14:textId="3F7C5B67" w:rsidR="00972FB0" w:rsidRDefault="00972FB0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20CB54AA" w14:textId="51F188DE" w:rsidR="004F768E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A1C9699" w14:textId="75CA3F46" w:rsidR="004F768E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6AEA5C82" w14:textId="3BEBDFA3" w:rsidR="004F768E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62EF4628" w14:textId="1063537C" w:rsidR="004F768E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4D86858D" w14:textId="3CBE5355" w:rsidR="004F768E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67904D85" w14:textId="5C7E4387" w:rsidR="004F768E" w:rsidRPr="00EA032D" w:rsidRDefault="004F768E" w:rsidP="004F768E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rPr>
          <w:b/>
          <w:bCs/>
          <w:color w:val="C0504D" w:themeColor="accent2"/>
        </w:rPr>
        <w:t>2</w:t>
      </w:r>
      <w:r w:rsidRPr="007A0887">
        <w:rPr>
          <w:b/>
          <w:bCs/>
          <w:color w:val="C0504D" w:themeColor="accent2"/>
        </w:rPr>
        <w:t>.</w:t>
      </w:r>
      <w:r w:rsidRPr="00EA032D">
        <w:t xml:space="preserve"> </w:t>
      </w:r>
      <w:r>
        <w:t xml:space="preserve">Générer la table des matières : </w:t>
      </w:r>
      <w:r>
        <w:rPr>
          <w:b/>
          <w:bCs/>
        </w:rPr>
        <w:t>Références</w:t>
      </w:r>
      <w:r w:rsidRPr="00EA032D">
        <w:rPr>
          <w:b/>
          <w:bCs/>
        </w:rPr>
        <w:t xml:space="preserve"> &gt; </w:t>
      </w:r>
      <w:r>
        <w:rPr>
          <w:b/>
          <w:bCs/>
        </w:rPr>
        <w:t>Table des matières</w:t>
      </w:r>
    </w:p>
    <w:p w14:paraId="6C8FA6F0" w14:textId="3EBCCC18" w:rsidR="004F768E" w:rsidRDefault="00931104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 xml:space="preserve">Si modification : </w:t>
      </w:r>
      <w:r>
        <w:rPr>
          <w:b/>
          <w:bCs/>
        </w:rPr>
        <w:t>Références</w:t>
      </w:r>
      <w:r w:rsidRPr="00EA032D">
        <w:rPr>
          <w:b/>
          <w:bCs/>
        </w:rPr>
        <w:t xml:space="preserve"> &gt; </w:t>
      </w:r>
      <w:r>
        <w:rPr>
          <w:b/>
          <w:bCs/>
        </w:rPr>
        <w:t>Table des matières &gt; Mettre à jour la table</w:t>
      </w:r>
    </w:p>
    <w:p w14:paraId="626B9BBB" w14:textId="77777777" w:rsidR="004F768E" w:rsidRPr="00EA032D" w:rsidRDefault="004F768E" w:rsidP="00972FB0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2B3AFF4B" w14:textId="39173FB2" w:rsidR="000C6865" w:rsidRDefault="00972FB0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>
        <w:rPr>
          <w:noProof/>
        </w:rPr>
        <w:drawing>
          <wp:inline distT="0" distB="0" distL="0" distR="0" wp14:anchorId="4BF35725" wp14:editId="2A52E731">
            <wp:extent cx="5760720" cy="3917315"/>
            <wp:effectExtent l="0" t="0" r="0" b="6985"/>
            <wp:docPr id="19" name="Image 1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ab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D94" w14:textId="77777777" w:rsidR="000C6865" w:rsidRPr="000C6865" w:rsidRDefault="000C6865" w:rsidP="000C686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1A703E60" w14:textId="77777777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04ADAD39" w14:textId="45B480C2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38BC5BD5" w14:textId="77777777" w:rsidR="00BB2DD9" w:rsidRDefault="00BB2DD9" w:rsidP="000C6865">
      <w:pPr>
        <w:rPr>
          <w:rStyle w:val="Accentuationlgre"/>
          <w:i w:val="0"/>
          <w:iCs w:val="0"/>
          <w:color w:val="auto"/>
        </w:rPr>
      </w:pPr>
    </w:p>
    <w:p w14:paraId="1342DEA9" w14:textId="4599E3A6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3D232EDB" w14:textId="5709C72F" w:rsidR="00C30603" w:rsidRDefault="00C30603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1EA96587" w14:textId="77777777" w:rsidR="00BB2DD9" w:rsidRPr="00BB2DD9" w:rsidRDefault="00BB2DD9" w:rsidP="00BB2DD9">
      <w:pPr>
        <w:rPr>
          <w:rStyle w:val="Accentuationlgre"/>
          <w:i w:val="0"/>
          <w:iCs w:val="0"/>
          <w:color w:val="auto"/>
        </w:rPr>
      </w:pPr>
    </w:p>
    <w:p w14:paraId="2D2B2AD2" w14:textId="2D1BCD8D" w:rsidR="000C6865" w:rsidRPr="00923136" w:rsidRDefault="00C30603" w:rsidP="00923136">
      <w:pPr>
        <w:pStyle w:val="Titre"/>
        <w:rPr>
          <w:rStyle w:val="Accentuationlgre"/>
          <w:i w:val="0"/>
          <w:iCs w:val="0"/>
          <w:color w:val="4F81BD" w:themeColor="accent1"/>
        </w:rPr>
      </w:pPr>
      <w:bookmarkStart w:id="0" w:name="_Toc120624819"/>
      <w:r w:rsidRPr="00923136">
        <w:rPr>
          <w:rStyle w:val="Accentuationlgre"/>
          <w:i w:val="0"/>
          <w:iCs w:val="0"/>
          <w:color w:val="4F81BD" w:themeColor="accent1"/>
        </w:rPr>
        <w:t>Introduction</w:t>
      </w:r>
      <w:bookmarkEnd w:id="0"/>
    </w:p>
    <w:p w14:paraId="4C4F895B" w14:textId="41E91CEC" w:rsidR="000C6865" w:rsidRDefault="000C6865" w:rsidP="000C6865">
      <w:pPr>
        <w:rPr>
          <w:rStyle w:val="Accentuationlgre"/>
          <w:i w:val="0"/>
          <w:iCs w:val="0"/>
          <w:color w:val="auto"/>
        </w:rPr>
      </w:pPr>
    </w:p>
    <w:p w14:paraId="45FE88AD" w14:textId="77777777" w:rsidR="00923136" w:rsidRDefault="00923136" w:rsidP="00923136">
      <w:pPr>
        <w:rPr>
          <w:rStyle w:val="Accentuationlgre"/>
          <w:i w:val="0"/>
          <w:iCs w:val="0"/>
          <w:color w:val="auto"/>
        </w:rPr>
      </w:pPr>
    </w:p>
    <w:p w14:paraId="50CE29AA" w14:textId="77777777" w:rsidR="00923136" w:rsidRDefault="00923136" w:rsidP="0092313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1490880F" w14:textId="77777777" w:rsidR="004402AD" w:rsidRPr="004402AD" w:rsidRDefault="00923136" w:rsidP="004402A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4402AD" w:rsidRPr="004402AD">
        <w:rPr>
          <w:color w:val="C0504D" w:themeColor="accent2"/>
        </w:rPr>
        <w:t>Se présenter : expliquer son parcours, son choix de formation, son projet</w:t>
      </w:r>
    </w:p>
    <w:p w14:paraId="69116E62" w14:textId="77777777" w:rsidR="00923136" w:rsidRDefault="00923136" w:rsidP="0092313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5CC4A773" w14:textId="77777777" w:rsidR="00923136" w:rsidRPr="000C6865" w:rsidRDefault="00923136" w:rsidP="0092313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0C6865">
        <w:rPr>
          <w:i/>
          <w:iCs/>
          <w:color w:val="C0504D" w:themeColor="accent2"/>
        </w:rPr>
        <w:t>1 page</w:t>
      </w:r>
    </w:p>
    <w:p w14:paraId="7F58DEA9" w14:textId="4547661F" w:rsidR="00923136" w:rsidRDefault="00923136" w:rsidP="0092313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5F258382" w14:textId="2D4B7A66" w:rsidR="004402AD" w:rsidRDefault="003A13B1" w:rsidP="004402A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Conseil :</w:t>
      </w:r>
      <w:r w:rsidR="004402AD" w:rsidRPr="004402AD">
        <w:t xml:space="preserve"> Pensez à afficher tous les caractères non imprimables ¶</w:t>
      </w:r>
      <w:r w:rsidR="00697234">
        <w:t xml:space="preserve"> </w:t>
      </w:r>
      <w:r w:rsidR="004402AD" w:rsidRPr="004402AD">
        <w:t>pour faciliter la mise en page (</w:t>
      </w:r>
      <w:r w:rsidR="00C57377">
        <w:t>e</w:t>
      </w:r>
      <w:r w:rsidR="004402AD" w:rsidRPr="004402AD">
        <w:t>space, saut de paragraphe, retour à la ligne, saut de page, saut de section</w:t>
      </w:r>
      <w:r w:rsidR="00C57377">
        <w:t>,</w:t>
      </w:r>
      <w:r w:rsidR="004402AD" w:rsidRPr="004402AD">
        <w:t xml:space="preserve"> …)</w:t>
      </w:r>
    </w:p>
    <w:p w14:paraId="5884DB91" w14:textId="0E9BC30C" w:rsidR="00697234" w:rsidRPr="004402AD" w:rsidRDefault="00697234" w:rsidP="004402AD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rPr>
          <w:noProof/>
        </w:rPr>
        <w:drawing>
          <wp:inline distT="0" distB="0" distL="0" distR="0" wp14:anchorId="08966BBE" wp14:editId="31D3F65D">
            <wp:extent cx="5760720" cy="967740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9648" w14:textId="77777777" w:rsidR="004402AD" w:rsidRPr="000C6865" w:rsidRDefault="004402AD" w:rsidP="0092313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0F62EB37" w14:textId="3634DE1B" w:rsidR="00923136" w:rsidRDefault="00923136" w:rsidP="00923136">
      <w:pPr>
        <w:rPr>
          <w:rStyle w:val="Accentuationlgre"/>
          <w:i w:val="0"/>
          <w:iCs w:val="0"/>
          <w:color w:val="auto"/>
        </w:rPr>
      </w:pPr>
    </w:p>
    <w:p w14:paraId="25398774" w14:textId="2B0E3838" w:rsidR="00827942" w:rsidRDefault="00827942" w:rsidP="00923136">
      <w:pPr>
        <w:rPr>
          <w:rStyle w:val="Accentuationlgre"/>
          <w:i w:val="0"/>
          <w:iCs w:val="0"/>
          <w:color w:val="auto"/>
        </w:rPr>
      </w:pPr>
    </w:p>
    <w:p w14:paraId="5B8F9655" w14:textId="2E871A7D" w:rsidR="00827942" w:rsidRDefault="00827942" w:rsidP="00923136">
      <w:pPr>
        <w:rPr>
          <w:rStyle w:val="Accentuationlgre"/>
          <w:i w:val="0"/>
          <w:iCs w:val="0"/>
          <w:color w:val="auto"/>
        </w:rPr>
      </w:pPr>
    </w:p>
    <w:p w14:paraId="100FFE90" w14:textId="77777777" w:rsidR="00827942" w:rsidRDefault="00827942" w:rsidP="00923136">
      <w:pPr>
        <w:rPr>
          <w:rStyle w:val="Accentuationlgre"/>
          <w:i w:val="0"/>
          <w:iCs w:val="0"/>
          <w:color w:val="auto"/>
        </w:rPr>
      </w:pPr>
    </w:p>
    <w:p w14:paraId="27076D3E" w14:textId="27A56E72" w:rsidR="00BB2DD9" w:rsidRDefault="00BB2DD9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1BAA4707" w14:textId="77777777" w:rsidR="00876107" w:rsidRPr="00876107" w:rsidRDefault="00876107" w:rsidP="00876107">
      <w:pPr>
        <w:rPr>
          <w:rStyle w:val="Accentuationlgre"/>
          <w:i w:val="0"/>
          <w:iCs w:val="0"/>
          <w:color w:val="auto"/>
        </w:rPr>
      </w:pPr>
    </w:p>
    <w:p w14:paraId="108AC5F9" w14:textId="26EAE044" w:rsidR="00972FB0" w:rsidRPr="00BB2DD9" w:rsidRDefault="00BB2DD9" w:rsidP="00BB2DD9">
      <w:pPr>
        <w:pStyle w:val="Titre"/>
        <w:rPr>
          <w:rStyle w:val="Accentuationlgre"/>
          <w:i w:val="0"/>
          <w:iCs w:val="0"/>
          <w:color w:val="4F81BD" w:themeColor="accent1"/>
        </w:rPr>
      </w:pPr>
      <w:bookmarkStart w:id="1" w:name="_Toc120624820"/>
      <w:r w:rsidRPr="00BB2DD9">
        <w:rPr>
          <w:rStyle w:val="Accentuationlgre"/>
          <w:i w:val="0"/>
          <w:iCs w:val="0"/>
          <w:color w:val="4F81BD" w:themeColor="accent1"/>
        </w:rPr>
        <w:t>Lexique</w:t>
      </w:r>
      <w:bookmarkEnd w:id="1"/>
    </w:p>
    <w:p w14:paraId="5159454F" w14:textId="09080A25" w:rsidR="00972FB0" w:rsidRDefault="00972FB0" w:rsidP="000C6865">
      <w:pPr>
        <w:rPr>
          <w:rStyle w:val="Accentuationlgre"/>
          <w:i w:val="0"/>
          <w:iCs w:val="0"/>
          <w:color w:val="auto"/>
        </w:rPr>
      </w:pPr>
    </w:p>
    <w:p w14:paraId="41CDEF5B" w14:textId="77777777" w:rsidR="00BB2DD9" w:rsidRDefault="00BB2DD9" w:rsidP="00BB2DD9">
      <w:pPr>
        <w:rPr>
          <w:rStyle w:val="Accentuationlgre"/>
          <w:i w:val="0"/>
          <w:iCs w:val="0"/>
          <w:color w:val="auto"/>
        </w:rPr>
      </w:pPr>
    </w:p>
    <w:p w14:paraId="146453A6" w14:textId="77777777" w:rsidR="00BB2DD9" w:rsidRDefault="00BB2DD9" w:rsidP="00BB2DD9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67E9B5C2" w14:textId="0760A97E" w:rsidR="00BB2DD9" w:rsidRPr="004402AD" w:rsidRDefault="00BB2DD9" w:rsidP="00BB2DD9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895497">
        <w:rPr>
          <w:color w:val="C0504D" w:themeColor="accent2"/>
        </w:rPr>
        <w:t>FACULTATIF, uniquement s</w:t>
      </w:r>
      <w:r>
        <w:rPr>
          <w:color w:val="C0504D" w:themeColor="accent2"/>
        </w:rPr>
        <w:t>i nécessaire</w:t>
      </w:r>
    </w:p>
    <w:p w14:paraId="47A5F61D" w14:textId="77777777" w:rsidR="00BB2DD9" w:rsidRPr="000C6865" w:rsidRDefault="00BB2DD9" w:rsidP="00BB2DD9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44DF9791" w14:textId="77777777" w:rsidR="00BB2DD9" w:rsidRDefault="00BB2DD9" w:rsidP="00BB2DD9">
      <w:pPr>
        <w:rPr>
          <w:rStyle w:val="Accentuationlgre"/>
          <w:i w:val="0"/>
          <w:iCs w:val="0"/>
          <w:color w:val="auto"/>
        </w:rPr>
      </w:pPr>
    </w:p>
    <w:p w14:paraId="76167DF7" w14:textId="57EB57CD" w:rsidR="00BB2DD9" w:rsidRDefault="00BB2DD9" w:rsidP="000C6865">
      <w:pPr>
        <w:rPr>
          <w:rStyle w:val="Accentuationlgre"/>
          <w:i w:val="0"/>
          <w:iCs w:val="0"/>
          <w:color w:val="auto"/>
        </w:rPr>
      </w:pPr>
    </w:p>
    <w:p w14:paraId="66C6B04E" w14:textId="6F6695BF" w:rsidR="00876107" w:rsidRDefault="00876107" w:rsidP="000C6865">
      <w:pPr>
        <w:rPr>
          <w:rStyle w:val="Accentuationlgre"/>
          <w:i w:val="0"/>
          <w:iCs w:val="0"/>
          <w:color w:val="auto"/>
        </w:rPr>
      </w:pPr>
    </w:p>
    <w:p w14:paraId="4D8BB26D" w14:textId="0348EB20" w:rsidR="00876107" w:rsidRDefault="00876107" w:rsidP="000C6865">
      <w:pPr>
        <w:rPr>
          <w:rStyle w:val="Accentuationlgre"/>
          <w:i w:val="0"/>
          <w:iCs w:val="0"/>
          <w:color w:val="auto"/>
        </w:rPr>
      </w:pPr>
    </w:p>
    <w:p w14:paraId="1F70D0D7" w14:textId="46089403" w:rsidR="00876107" w:rsidRDefault="00876107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522301A5" w14:textId="2D323E5D" w:rsidR="00876107" w:rsidRDefault="00876107" w:rsidP="000C6865">
      <w:pPr>
        <w:rPr>
          <w:rStyle w:val="Accentuationlgre"/>
          <w:i w:val="0"/>
          <w:iCs w:val="0"/>
          <w:color w:val="auto"/>
        </w:rPr>
      </w:pPr>
    </w:p>
    <w:p w14:paraId="72015D54" w14:textId="77777777" w:rsidR="003458BC" w:rsidRPr="003458BC" w:rsidRDefault="003458BC" w:rsidP="003458BC">
      <w:pPr>
        <w:pStyle w:val="Titre1"/>
      </w:pPr>
      <w:bookmarkStart w:id="2" w:name="_Toc120624821"/>
      <w:r w:rsidRPr="003458BC">
        <w:t>Présentation de l’entreprise</w:t>
      </w:r>
      <w:bookmarkEnd w:id="2"/>
    </w:p>
    <w:p w14:paraId="339DCDAB" w14:textId="47E7FA74" w:rsidR="002F08A2" w:rsidRDefault="002F08A2" w:rsidP="000C6865">
      <w:pPr>
        <w:rPr>
          <w:rStyle w:val="Accentuationlgre"/>
          <w:i w:val="0"/>
          <w:iCs w:val="0"/>
          <w:color w:val="auto"/>
        </w:rPr>
      </w:pPr>
    </w:p>
    <w:p w14:paraId="21B9E4EC" w14:textId="77777777" w:rsidR="002F08A2" w:rsidRDefault="002F08A2" w:rsidP="002F08A2">
      <w:pPr>
        <w:rPr>
          <w:rStyle w:val="Accentuationlgre"/>
          <w:i w:val="0"/>
          <w:iCs w:val="0"/>
          <w:color w:val="auto"/>
        </w:rPr>
      </w:pPr>
    </w:p>
    <w:p w14:paraId="738FE655" w14:textId="77777777" w:rsidR="002F08A2" w:rsidRDefault="002F08A2" w:rsidP="002F08A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46F3B49E" w14:textId="77777777" w:rsidR="0016242C" w:rsidRPr="0016242C" w:rsidRDefault="002F08A2" w:rsidP="0016242C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16242C" w:rsidRPr="0016242C">
        <w:rPr>
          <w:color w:val="C0504D" w:themeColor="accent2"/>
        </w:rPr>
        <w:t>Que fait l’entreprise, chiffes-clés, le service dans lequel se déroule le stage / l’alternance</w:t>
      </w:r>
    </w:p>
    <w:p w14:paraId="72843859" w14:textId="72851D90" w:rsidR="002F08A2" w:rsidRDefault="002F08A2" w:rsidP="002F08A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1FC2A67A" w14:textId="77777777" w:rsidR="0016242C" w:rsidRPr="0016242C" w:rsidRDefault="0016242C" w:rsidP="0016242C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16242C">
        <w:rPr>
          <w:i/>
          <w:iCs/>
          <w:color w:val="C0504D" w:themeColor="accent2"/>
        </w:rPr>
        <w:t>2-3 pages</w:t>
      </w:r>
    </w:p>
    <w:p w14:paraId="557296B5" w14:textId="77777777" w:rsidR="002F08A2" w:rsidRPr="000C6865" w:rsidRDefault="002F08A2" w:rsidP="002F08A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280C78A5" w14:textId="77777777" w:rsidR="002F08A2" w:rsidRDefault="002F08A2" w:rsidP="002F08A2">
      <w:pPr>
        <w:rPr>
          <w:rStyle w:val="Accentuationlgre"/>
          <w:i w:val="0"/>
          <w:iCs w:val="0"/>
          <w:color w:val="auto"/>
        </w:rPr>
      </w:pPr>
    </w:p>
    <w:p w14:paraId="017D1216" w14:textId="4EB7A6D5" w:rsidR="002F08A2" w:rsidRDefault="002F08A2" w:rsidP="002F08A2">
      <w:pPr>
        <w:rPr>
          <w:rStyle w:val="Accentuationlgre"/>
          <w:i w:val="0"/>
          <w:iCs w:val="0"/>
          <w:color w:val="auto"/>
        </w:rPr>
      </w:pPr>
    </w:p>
    <w:p w14:paraId="76881610" w14:textId="5DC3581A" w:rsidR="003458BC" w:rsidRDefault="003458BC" w:rsidP="002F08A2">
      <w:pPr>
        <w:rPr>
          <w:rStyle w:val="Accentuationlgre"/>
          <w:i w:val="0"/>
          <w:iCs w:val="0"/>
          <w:color w:val="auto"/>
        </w:rPr>
      </w:pPr>
    </w:p>
    <w:p w14:paraId="2A17B3B0" w14:textId="6A554366" w:rsidR="003458BC" w:rsidRDefault="003458BC" w:rsidP="002F08A2">
      <w:pPr>
        <w:rPr>
          <w:rStyle w:val="Accentuationlgre"/>
          <w:i w:val="0"/>
          <w:iCs w:val="0"/>
          <w:color w:val="auto"/>
        </w:rPr>
      </w:pPr>
    </w:p>
    <w:p w14:paraId="64077F70" w14:textId="0EB0CE4C" w:rsidR="003458BC" w:rsidRDefault="003458BC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2FE6EE96" w14:textId="495BB414" w:rsidR="003458BC" w:rsidRDefault="003458BC" w:rsidP="002F08A2">
      <w:pPr>
        <w:rPr>
          <w:rStyle w:val="Accentuationlgre"/>
          <w:i w:val="0"/>
          <w:iCs w:val="0"/>
          <w:color w:val="auto"/>
        </w:rPr>
      </w:pPr>
    </w:p>
    <w:p w14:paraId="194C04F5" w14:textId="77777777" w:rsidR="002D13BE" w:rsidRPr="002D13BE" w:rsidRDefault="002D13BE" w:rsidP="002D13BE">
      <w:pPr>
        <w:pStyle w:val="Titre1"/>
      </w:pPr>
      <w:bookmarkStart w:id="3" w:name="_Toc120624822"/>
      <w:r w:rsidRPr="002D13BE">
        <w:t>Présentation du poste et de l’environnement technique</w:t>
      </w:r>
      <w:bookmarkEnd w:id="3"/>
    </w:p>
    <w:p w14:paraId="027194AD" w14:textId="2C711B4E" w:rsidR="00187D07" w:rsidRDefault="00187D07" w:rsidP="00187D07">
      <w:pPr>
        <w:rPr>
          <w:rStyle w:val="Accentuationlgre"/>
          <w:i w:val="0"/>
          <w:iCs w:val="0"/>
          <w:color w:val="auto"/>
        </w:rPr>
      </w:pPr>
    </w:p>
    <w:p w14:paraId="00ECA482" w14:textId="77777777" w:rsidR="00187D07" w:rsidRDefault="00187D07" w:rsidP="00187D07">
      <w:pPr>
        <w:rPr>
          <w:rStyle w:val="Accentuationlgre"/>
          <w:i w:val="0"/>
          <w:iCs w:val="0"/>
          <w:color w:val="auto"/>
        </w:rPr>
      </w:pPr>
    </w:p>
    <w:p w14:paraId="116FB79E" w14:textId="77777777" w:rsidR="00187D07" w:rsidRDefault="00187D07" w:rsidP="00187D0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05E3D835" w14:textId="77777777" w:rsidR="00187D07" w:rsidRPr="002D13BE" w:rsidRDefault="00187D07" w:rsidP="00187D0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Pr="002D13BE">
        <w:rPr>
          <w:color w:val="C0504D" w:themeColor="accent2"/>
        </w:rPr>
        <w:t>Equipe, contexte et contraintes, pilotage et organisation (méthodes de travail), environnement : outils, langages, systèmes …</w:t>
      </w:r>
    </w:p>
    <w:p w14:paraId="10EA23E3" w14:textId="77777777" w:rsidR="00187D07" w:rsidRDefault="00187D07" w:rsidP="00187D0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016F8742" w14:textId="77777777" w:rsidR="00187D07" w:rsidRPr="0016242C" w:rsidRDefault="00187D07" w:rsidP="00187D0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16242C">
        <w:rPr>
          <w:i/>
          <w:iCs/>
          <w:color w:val="C0504D" w:themeColor="accent2"/>
        </w:rPr>
        <w:t>2 pages</w:t>
      </w:r>
    </w:p>
    <w:p w14:paraId="2EA4AB42" w14:textId="77777777" w:rsidR="00187D07" w:rsidRPr="000C6865" w:rsidRDefault="00187D07" w:rsidP="00187D0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7E4ACE9D" w14:textId="77777777" w:rsidR="00187D07" w:rsidRDefault="00187D07" w:rsidP="00187D07">
      <w:pPr>
        <w:rPr>
          <w:rStyle w:val="Accentuationlgre"/>
          <w:i w:val="0"/>
          <w:iCs w:val="0"/>
          <w:color w:val="auto"/>
        </w:rPr>
      </w:pPr>
    </w:p>
    <w:p w14:paraId="0DEAB470" w14:textId="77777777" w:rsidR="00187D07" w:rsidRPr="00187D07" w:rsidRDefault="00187D07" w:rsidP="00187D07">
      <w:pPr>
        <w:rPr>
          <w:rStyle w:val="Accentuationlgre"/>
          <w:i w:val="0"/>
          <w:iCs w:val="0"/>
          <w:color w:val="auto"/>
        </w:rPr>
      </w:pPr>
    </w:p>
    <w:p w14:paraId="67908B09" w14:textId="474A24C6" w:rsidR="003458BC" w:rsidRDefault="007C6AC5" w:rsidP="007C6AC5">
      <w:pPr>
        <w:pStyle w:val="Titre2"/>
        <w:rPr>
          <w:rStyle w:val="Accentuationlgre"/>
          <w:i w:val="0"/>
          <w:iCs w:val="0"/>
          <w:color w:val="auto"/>
        </w:rPr>
      </w:pPr>
      <w:bookmarkStart w:id="4" w:name="_Toc120624823"/>
      <w:r>
        <w:rPr>
          <w:rStyle w:val="Accentuationlgre"/>
          <w:i w:val="0"/>
          <w:iCs w:val="0"/>
          <w:color w:val="auto"/>
        </w:rPr>
        <w:t>Titre</w:t>
      </w:r>
      <w:bookmarkEnd w:id="4"/>
    </w:p>
    <w:p w14:paraId="5F51CD78" w14:textId="49F680EF" w:rsidR="003458BC" w:rsidRDefault="003458BC" w:rsidP="003458BC">
      <w:pPr>
        <w:rPr>
          <w:rStyle w:val="Accentuationlgre"/>
          <w:i w:val="0"/>
          <w:iCs w:val="0"/>
          <w:color w:val="auto"/>
        </w:rPr>
      </w:pPr>
    </w:p>
    <w:p w14:paraId="469B9097" w14:textId="77777777" w:rsidR="00187D07" w:rsidRPr="00B5094A" w:rsidRDefault="00187D07" w:rsidP="00187D07">
      <w:r w:rsidRPr="00B5094A">
        <w:t xml:space="preserve">Lorem ipsum </w:t>
      </w:r>
      <w:proofErr w:type="spellStart"/>
      <w:r w:rsidRPr="00B5094A">
        <w:t>dolor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, </w:t>
      </w:r>
      <w:proofErr w:type="spellStart"/>
      <w:r w:rsidRPr="00B5094A">
        <w:t>consectetur</w:t>
      </w:r>
      <w:proofErr w:type="spellEnd"/>
      <w:r w:rsidRPr="00B5094A">
        <w:t xml:space="preserve"> </w:t>
      </w:r>
      <w:proofErr w:type="spellStart"/>
      <w:r w:rsidRPr="00B5094A">
        <w:t>adipiscing</w:t>
      </w:r>
      <w:proofErr w:type="spellEnd"/>
      <w:r w:rsidRPr="00B5094A">
        <w:t xml:space="preserve"> </w:t>
      </w:r>
      <w:proofErr w:type="spellStart"/>
      <w:r w:rsidRPr="00B5094A">
        <w:t>elit</w:t>
      </w:r>
      <w:proofErr w:type="spellEnd"/>
      <w:r w:rsidRPr="00B5094A">
        <w:t xml:space="preserve">, </w:t>
      </w:r>
      <w:proofErr w:type="spellStart"/>
      <w:r w:rsidRPr="00B5094A">
        <w:t>sed</w:t>
      </w:r>
      <w:proofErr w:type="spellEnd"/>
      <w:r w:rsidRPr="00B5094A">
        <w:t xml:space="preserve"> do </w:t>
      </w:r>
      <w:proofErr w:type="spellStart"/>
      <w:r w:rsidRPr="00B5094A">
        <w:t>eiusmod</w:t>
      </w:r>
      <w:proofErr w:type="spellEnd"/>
      <w:r w:rsidRPr="00B5094A">
        <w:t xml:space="preserve"> </w:t>
      </w:r>
      <w:proofErr w:type="spellStart"/>
      <w:r w:rsidRPr="00B5094A">
        <w:t>tempor</w:t>
      </w:r>
      <w:proofErr w:type="spellEnd"/>
      <w:r w:rsidRPr="00B5094A">
        <w:t xml:space="preserve"> </w:t>
      </w:r>
      <w:proofErr w:type="spellStart"/>
      <w:r w:rsidRPr="00B5094A">
        <w:t>incididunt</w:t>
      </w:r>
      <w:proofErr w:type="spellEnd"/>
      <w:r w:rsidRPr="00B5094A">
        <w:t xml:space="preserve"> ut </w:t>
      </w:r>
      <w:proofErr w:type="spellStart"/>
      <w:r w:rsidRPr="00B5094A">
        <w:t>labore</w:t>
      </w:r>
      <w:proofErr w:type="spellEnd"/>
      <w:r w:rsidRPr="00B5094A">
        <w:t xml:space="preserve"> et </w:t>
      </w:r>
      <w:proofErr w:type="spellStart"/>
      <w:r w:rsidRPr="00B5094A">
        <w:t>dolore</w:t>
      </w:r>
      <w:proofErr w:type="spellEnd"/>
      <w:r w:rsidRPr="00B5094A">
        <w:t xml:space="preserve"> magna </w:t>
      </w:r>
      <w:proofErr w:type="spellStart"/>
      <w:r w:rsidRPr="00B5094A">
        <w:t>aliqua</w:t>
      </w:r>
      <w:proofErr w:type="spellEnd"/>
      <w:r w:rsidRPr="00B5094A">
        <w:t xml:space="preserve">. </w:t>
      </w:r>
      <w:proofErr w:type="spellStart"/>
      <w:r w:rsidRPr="00B5094A">
        <w:t>Elementum</w:t>
      </w:r>
      <w:proofErr w:type="spellEnd"/>
      <w:r w:rsidRPr="00B5094A">
        <w:t xml:space="preserve"> eu </w:t>
      </w:r>
      <w:proofErr w:type="spellStart"/>
      <w:r w:rsidRPr="00B5094A">
        <w:t>facilisis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odio</w:t>
      </w:r>
      <w:proofErr w:type="spellEnd"/>
      <w:r w:rsidRPr="00B5094A">
        <w:t xml:space="preserve"> morbi </w:t>
      </w:r>
      <w:proofErr w:type="spellStart"/>
      <w:r w:rsidRPr="00B5094A">
        <w:t>quis</w:t>
      </w:r>
      <w:proofErr w:type="spellEnd"/>
      <w:r w:rsidRPr="00B5094A">
        <w:t xml:space="preserve">. </w:t>
      </w:r>
      <w:proofErr w:type="spellStart"/>
      <w:r w:rsidRPr="00B5094A">
        <w:t>Nibh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pulvinar </w:t>
      </w:r>
      <w:proofErr w:type="spellStart"/>
      <w:r w:rsidRPr="00B5094A">
        <w:t>proin</w:t>
      </w:r>
      <w:proofErr w:type="spellEnd"/>
      <w:r w:rsidRPr="00B5094A">
        <w:t xml:space="preserve"> </w:t>
      </w:r>
      <w:proofErr w:type="spellStart"/>
      <w:r w:rsidRPr="00B5094A">
        <w:t>gravida</w:t>
      </w:r>
      <w:proofErr w:type="spellEnd"/>
      <w:r w:rsidRPr="00B5094A">
        <w:t xml:space="preserve">. </w:t>
      </w:r>
      <w:proofErr w:type="spellStart"/>
      <w:r w:rsidRPr="00B5094A">
        <w:t>Lectus</w:t>
      </w:r>
      <w:proofErr w:type="spellEnd"/>
      <w:r w:rsidRPr="00B5094A">
        <w:t xml:space="preserve"> </w:t>
      </w:r>
      <w:proofErr w:type="spellStart"/>
      <w:r w:rsidRPr="00B5094A">
        <w:t>quam</w:t>
      </w:r>
      <w:proofErr w:type="spellEnd"/>
      <w:r w:rsidRPr="00B5094A">
        <w:t xml:space="preserve"> id </w:t>
      </w:r>
      <w:proofErr w:type="spellStart"/>
      <w:r w:rsidRPr="00B5094A">
        <w:t>leo</w:t>
      </w:r>
      <w:proofErr w:type="spellEnd"/>
      <w:r w:rsidRPr="00B5094A">
        <w:t xml:space="preserve"> in vitae </w:t>
      </w:r>
      <w:proofErr w:type="spellStart"/>
      <w:r w:rsidRPr="00B5094A">
        <w:t>turpis</w:t>
      </w:r>
      <w:proofErr w:type="spellEnd"/>
      <w:r w:rsidRPr="00B5094A">
        <w:t xml:space="preserve"> massa </w:t>
      </w:r>
      <w:proofErr w:type="spellStart"/>
      <w:r w:rsidRPr="00B5094A">
        <w:t>sed</w:t>
      </w:r>
      <w:proofErr w:type="spellEnd"/>
      <w:r w:rsidRPr="00B5094A">
        <w:t xml:space="preserve">. Sed </w:t>
      </w:r>
      <w:proofErr w:type="spellStart"/>
      <w:r w:rsidRPr="00B5094A">
        <w:t>odio</w:t>
      </w:r>
      <w:proofErr w:type="spellEnd"/>
      <w:r w:rsidRPr="00B5094A">
        <w:t xml:space="preserve"> morbi </w:t>
      </w:r>
      <w:proofErr w:type="spellStart"/>
      <w:r w:rsidRPr="00B5094A">
        <w:t>quis</w:t>
      </w:r>
      <w:proofErr w:type="spellEnd"/>
      <w:r w:rsidRPr="00B5094A">
        <w:t xml:space="preserve"> commodo </w:t>
      </w:r>
      <w:proofErr w:type="spellStart"/>
      <w:r w:rsidRPr="00B5094A">
        <w:t>odio</w:t>
      </w:r>
      <w:proofErr w:type="spellEnd"/>
      <w:r w:rsidRPr="00B5094A">
        <w:t xml:space="preserve"> </w:t>
      </w:r>
      <w:proofErr w:type="spellStart"/>
      <w:r w:rsidRPr="00B5094A">
        <w:t>aenean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adipiscing</w:t>
      </w:r>
      <w:proofErr w:type="spellEnd"/>
      <w:r w:rsidRPr="00B5094A">
        <w:t xml:space="preserve"> diam. Sapien </w:t>
      </w:r>
      <w:proofErr w:type="spellStart"/>
      <w:r w:rsidRPr="00B5094A">
        <w:t>eget</w:t>
      </w:r>
      <w:proofErr w:type="spellEnd"/>
      <w:r w:rsidRPr="00B5094A">
        <w:t xml:space="preserve"> mi </w:t>
      </w:r>
      <w:proofErr w:type="spellStart"/>
      <w:r w:rsidRPr="00B5094A">
        <w:t>proin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libero </w:t>
      </w:r>
      <w:proofErr w:type="spellStart"/>
      <w:r w:rsidRPr="00B5094A">
        <w:t>enim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faucibus</w:t>
      </w:r>
      <w:proofErr w:type="spellEnd"/>
      <w:r w:rsidRPr="00B5094A">
        <w:t xml:space="preserve">. Libero </w:t>
      </w:r>
      <w:proofErr w:type="spellStart"/>
      <w:r w:rsidRPr="00B5094A">
        <w:t>justo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 cursus. </w:t>
      </w:r>
      <w:proofErr w:type="spellStart"/>
      <w:r w:rsidRPr="00B5094A">
        <w:t>Gravida</w:t>
      </w:r>
      <w:proofErr w:type="spellEnd"/>
      <w:r w:rsidRPr="00B5094A">
        <w:t xml:space="preserve"> </w:t>
      </w:r>
      <w:proofErr w:type="spellStart"/>
      <w:r w:rsidRPr="00B5094A">
        <w:t>neque</w:t>
      </w:r>
      <w:proofErr w:type="spellEnd"/>
      <w:r w:rsidRPr="00B5094A">
        <w:t xml:space="preserve"> </w:t>
      </w:r>
      <w:proofErr w:type="spellStart"/>
      <w:r w:rsidRPr="00B5094A">
        <w:t>convallis</w:t>
      </w:r>
      <w:proofErr w:type="spellEnd"/>
      <w:r w:rsidRPr="00B5094A">
        <w:t xml:space="preserve"> a </w:t>
      </w:r>
      <w:proofErr w:type="spellStart"/>
      <w:r w:rsidRPr="00B5094A">
        <w:t>cras</w:t>
      </w:r>
      <w:proofErr w:type="spellEnd"/>
      <w:r w:rsidRPr="00B5094A">
        <w:t xml:space="preserve"> semper </w:t>
      </w:r>
      <w:proofErr w:type="spellStart"/>
      <w:r w:rsidRPr="00B5094A">
        <w:t>auctor</w:t>
      </w:r>
      <w:proofErr w:type="spellEnd"/>
      <w:r w:rsidRPr="00B5094A">
        <w:t xml:space="preserve">. </w:t>
      </w:r>
      <w:proofErr w:type="spellStart"/>
      <w:r w:rsidRPr="00B5094A">
        <w:t>Iaculis</w:t>
      </w:r>
      <w:proofErr w:type="spellEnd"/>
      <w:r w:rsidRPr="00B5094A">
        <w:t xml:space="preserve"> </w:t>
      </w:r>
      <w:proofErr w:type="spellStart"/>
      <w:r w:rsidRPr="00B5094A">
        <w:t>urna</w:t>
      </w:r>
      <w:proofErr w:type="spellEnd"/>
      <w:r w:rsidRPr="00B5094A">
        <w:t xml:space="preserve"> </w:t>
      </w:r>
      <w:proofErr w:type="spellStart"/>
      <w:r w:rsidRPr="00B5094A">
        <w:t>id</w:t>
      </w:r>
      <w:proofErr w:type="spellEnd"/>
      <w:r w:rsidRPr="00B5094A">
        <w:t xml:space="preserve"> </w:t>
      </w:r>
      <w:proofErr w:type="spellStart"/>
      <w:r w:rsidRPr="00B5094A">
        <w:t>volutpat</w:t>
      </w:r>
      <w:proofErr w:type="spellEnd"/>
      <w:r w:rsidRPr="00B5094A">
        <w:t xml:space="preserve"> </w:t>
      </w:r>
      <w:proofErr w:type="spellStart"/>
      <w:r w:rsidRPr="00B5094A">
        <w:t>lacus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non. </w:t>
      </w:r>
      <w:proofErr w:type="spellStart"/>
      <w:r w:rsidRPr="00B5094A">
        <w:t>Quisque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diam in </w:t>
      </w:r>
      <w:proofErr w:type="spellStart"/>
      <w:r w:rsidRPr="00B5094A">
        <w:t>arcu</w:t>
      </w:r>
      <w:proofErr w:type="spellEnd"/>
      <w:r w:rsidRPr="00B5094A">
        <w:t xml:space="preserve"> cursus </w:t>
      </w:r>
      <w:proofErr w:type="spellStart"/>
      <w:r w:rsidRPr="00B5094A">
        <w:t>euismod</w:t>
      </w:r>
      <w:proofErr w:type="spellEnd"/>
      <w:r w:rsidRPr="00B5094A">
        <w:t xml:space="preserve"> </w:t>
      </w:r>
      <w:proofErr w:type="spellStart"/>
      <w:r w:rsidRPr="00B5094A">
        <w:t>quis</w:t>
      </w:r>
      <w:proofErr w:type="spellEnd"/>
      <w:r w:rsidRPr="00B5094A">
        <w:t xml:space="preserve"> </w:t>
      </w:r>
      <w:proofErr w:type="spellStart"/>
      <w:r w:rsidRPr="00B5094A">
        <w:t>viverra</w:t>
      </w:r>
      <w:proofErr w:type="spellEnd"/>
      <w:r w:rsidRPr="00B5094A">
        <w:t xml:space="preserve">. Diam ut </w:t>
      </w:r>
      <w:proofErr w:type="spellStart"/>
      <w:r w:rsidRPr="00B5094A">
        <w:t>venenatis</w:t>
      </w:r>
      <w:proofErr w:type="spellEnd"/>
      <w:r w:rsidRPr="00B5094A">
        <w:t xml:space="preserve"> </w:t>
      </w:r>
      <w:proofErr w:type="spellStart"/>
      <w:r w:rsidRPr="00B5094A">
        <w:t>tellus</w:t>
      </w:r>
      <w:proofErr w:type="spellEnd"/>
      <w:r w:rsidRPr="00B5094A">
        <w:t xml:space="preserve"> in </w:t>
      </w:r>
      <w:proofErr w:type="spellStart"/>
      <w:r w:rsidRPr="00B5094A">
        <w:t>metus</w:t>
      </w:r>
      <w:proofErr w:type="spellEnd"/>
      <w:r w:rsidRPr="00B5094A">
        <w:t xml:space="preserve"> </w:t>
      </w:r>
      <w:proofErr w:type="spellStart"/>
      <w:r w:rsidRPr="00B5094A">
        <w:t>vulputate</w:t>
      </w:r>
      <w:proofErr w:type="spellEnd"/>
      <w:r w:rsidRPr="00B5094A">
        <w:t xml:space="preserve"> eu. Semper </w:t>
      </w:r>
      <w:proofErr w:type="spellStart"/>
      <w:r w:rsidRPr="00B5094A">
        <w:t>risus</w:t>
      </w:r>
      <w:proofErr w:type="spellEnd"/>
      <w:r w:rsidRPr="00B5094A">
        <w:t xml:space="preserve"> in </w:t>
      </w:r>
      <w:proofErr w:type="spellStart"/>
      <w:r w:rsidRPr="00B5094A">
        <w:t>hendrerit</w:t>
      </w:r>
      <w:proofErr w:type="spellEnd"/>
      <w:r w:rsidRPr="00B5094A">
        <w:t xml:space="preserve"> </w:t>
      </w:r>
      <w:proofErr w:type="spellStart"/>
      <w:r w:rsidRPr="00B5094A">
        <w:t>gravida</w:t>
      </w:r>
      <w:proofErr w:type="spellEnd"/>
      <w:r w:rsidRPr="00B5094A">
        <w:t xml:space="preserve"> </w:t>
      </w:r>
      <w:proofErr w:type="spellStart"/>
      <w:r w:rsidRPr="00B5094A">
        <w:t>rutrum</w:t>
      </w:r>
      <w:proofErr w:type="spellEnd"/>
      <w:r w:rsidRPr="00B5094A">
        <w:t xml:space="preserve"> </w:t>
      </w:r>
      <w:proofErr w:type="spellStart"/>
      <w:r w:rsidRPr="00B5094A">
        <w:t>quisque</w:t>
      </w:r>
      <w:proofErr w:type="spellEnd"/>
      <w:r w:rsidRPr="00B5094A">
        <w:t xml:space="preserve"> non </w:t>
      </w:r>
      <w:proofErr w:type="spellStart"/>
      <w:r w:rsidRPr="00B5094A">
        <w:t>tellus</w:t>
      </w:r>
      <w:proofErr w:type="spellEnd"/>
      <w:r w:rsidRPr="00B5094A">
        <w:t xml:space="preserve"> </w:t>
      </w:r>
      <w:proofErr w:type="spellStart"/>
      <w:r w:rsidRPr="00B5094A">
        <w:t>orci</w:t>
      </w:r>
      <w:proofErr w:type="spellEnd"/>
      <w:r w:rsidRPr="00B5094A">
        <w:t xml:space="preserve">. Massa </w:t>
      </w:r>
      <w:proofErr w:type="spellStart"/>
      <w:r w:rsidRPr="00B5094A">
        <w:t>eget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</w:t>
      </w:r>
      <w:proofErr w:type="spellStart"/>
      <w:r w:rsidRPr="00B5094A">
        <w:t>purus</w:t>
      </w:r>
      <w:proofErr w:type="spellEnd"/>
      <w:r w:rsidRPr="00B5094A">
        <w:t xml:space="preserve"> </w:t>
      </w:r>
      <w:proofErr w:type="spellStart"/>
      <w:r w:rsidRPr="00B5094A">
        <w:t>viverra</w:t>
      </w:r>
      <w:proofErr w:type="spellEnd"/>
      <w:r w:rsidRPr="00B5094A">
        <w:t xml:space="preserve"> </w:t>
      </w:r>
      <w:proofErr w:type="spellStart"/>
      <w:r w:rsidRPr="00B5094A">
        <w:t>accumsan</w:t>
      </w:r>
      <w:proofErr w:type="spellEnd"/>
      <w:r w:rsidRPr="00B5094A">
        <w:t xml:space="preserve">. Semper </w:t>
      </w:r>
      <w:proofErr w:type="spellStart"/>
      <w:r w:rsidRPr="00B5094A">
        <w:t>viverra</w:t>
      </w:r>
      <w:proofErr w:type="spellEnd"/>
      <w:r w:rsidRPr="00B5094A">
        <w:t xml:space="preserve"> </w:t>
      </w:r>
      <w:proofErr w:type="spellStart"/>
      <w:r w:rsidRPr="00B5094A">
        <w:t>nam</w:t>
      </w:r>
      <w:proofErr w:type="spellEnd"/>
      <w:r w:rsidRPr="00B5094A">
        <w:t xml:space="preserve"> libero </w:t>
      </w:r>
      <w:proofErr w:type="spellStart"/>
      <w:r w:rsidRPr="00B5094A">
        <w:t>justo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. </w:t>
      </w:r>
      <w:proofErr w:type="spellStart"/>
      <w:r w:rsidRPr="00B5094A">
        <w:t>Malesuada</w:t>
      </w:r>
      <w:proofErr w:type="spellEnd"/>
      <w:r w:rsidRPr="00B5094A">
        <w:t xml:space="preserve"> </w:t>
      </w:r>
      <w:proofErr w:type="spellStart"/>
      <w:r w:rsidRPr="00B5094A">
        <w:t>fames</w:t>
      </w:r>
      <w:proofErr w:type="spellEnd"/>
      <w:r w:rsidRPr="00B5094A">
        <w:t xml:space="preserve"> </w:t>
      </w:r>
      <w:proofErr w:type="spellStart"/>
      <w:r w:rsidRPr="00B5094A">
        <w:t>ac</w:t>
      </w:r>
      <w:proofErr w:type="spellEnd"/>
      <w:r w:rsidRPr="00B5094A">
        <w:t xml:space="preserve"> </w:t>
      </w:r>
      <w:proofErr w:type="spellStart"/>
      <w:r w:rsidRPr="00B5094A">
        <w:t>turpis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tempus</w:t>
      </w:r>
      <w:proofErr w:type="spellEnd"/>
      <w:r w:rsidRPr="00B5094A">
        <w:t xml:space="preserve"> </w:t>
      </w:r>
      <w:proofErr w:type="spellStart"/>
      <w:r w:rsidRPr="00B5094A">
        <w:t>urna</w:t>
      </w:r>
      <w:proofErr w:type="spellEnd"/>
      <w:r w:rsidRPr="00B5094A">
        <w:t xml:space="preserve"> et </w:t>
      </w:r>
      <w:proofErr w:type="spellStart"/>
      <w:r w:rsidRPr="00B5094A">
        <w:t>pharetra</w:t>
      </w:r>
      <w:proofErr w:type="spellEnd"/>
      <w:r w:rsidRPr="00B5094A">
        <w:t xml:space="preserve">. Libero id </w:t>
      </w:r>
      <w:proofErr w:type="spellStart"/>
      <w:r w:rsidRPr="00B5094A">
        <w:t>faucibus</w:t>
      </w:r>
      <w:proofErr w:type="spellEnd"/>
      <w:r w:rsidRPr="00B5094A">
        <w:t xml:space="preserve"> </w:t>
      </w:r>
      <w:proofErr w:type="spellStart"/>
      <w:r w:rsidRPr="00B5094A">
        <w:t>nisl</w:t>
      </w:r>
      <w:proofErr w:type="spellEnd"/>
      <w:r w:rsidRPr="00B5094A">
        <w:t xml:space="preserve"> </w:t>
      </w:r>
      <w:proofErr w:type="spellStart"/>
      <w:r w:rsidRPr="00B5094A">
        <w:t>tincidunt</w:t>
      </w:r>
      <w:proofErr w:type="spellEnd"/>
      <w:r w:rsidRPr="00B5094A">
        <w:t xml:space="preserve"> </w:t>
      </w:r>
      <w:proofErr w:type="spellStart"/>
      <w:r w:rsidRPr="00B5094A">
        <w:t>eget</w:t>
      </w:r>
      <w:proofErr w:type="spellEnd"/>
      <w:r w:rsidRPr="00B5094A">
        <w:t xml:space="preserve"> </w:t>
      </w:r>
      <w:proofErr w:type="spellStart"/>
      <w:r w:rsidRPr="00B5094A">
        <w:t>nullam</w:t>
      </w:r>
      <w:proofErr w:type="spellEnd"/>
      <w:r w:rsidRPr="00B5094A">
        <w:t xml:space="preserve"> non </w:t>
      </w:r>
      <w:proofErr w:type="spellStart"/>
      <w:r w:rsidRPr="00B5094A">
        <w:t>nisi</w:t>
      </w:r>
      <w:proofErr w:type="spellEnd"/>
      <w:r w:rsidRPr="00B5094A">
        <w:t>.</w:t>
      </w:r>
    </w:p>
    <w:p w14:paraId="4C0F127C" w14:textId="418C4966" w:rsidR="003458BC" w:rsidRPr="00187D07" w:rsidRDefault="003458BC" w:rsidP="00187D07"/>
    <w:p w14:paraId="3DE896BC" w14:textId="77777777" w:rsidR="00187D07" w:rsidRDefault="00187D07" w:rsidP="002F08A2">
      <w:pPr>
        <w:rPr>
          <w:rStyle w:val="Accentuationlgre"/>
          <w:i w:val="0"/>
          <w:iCs w:val="0"/>
          <w:color w:val="auto"/>
        </w:rPr>
      </w:pPr>
    </w:p>
    <w:p w14:paraId="7159C1A0" w14:textId="17016AEB" w:rsidR="002F08A2" w:rsidRDefault="007C6AC5" w:rsidP="007C6AC5">
      <w:pPr>
        <w:pStyle w:val="Titre2"/>
        <w:rPr>
          <w:rStyle w:val="Accentuationlgre"/>
          <w:i w:val="0"/>
          <w:iCs w:val="0"/>
          <w:color w:val="auto"/>
        </w:rPr>
      </w:pPr>
      <w:bookmarkStart w:id="5" w:name="_Toc120624824"/>
      <w:r>
        <w:rPr>
          <w:rStyle w:val="Accentuationlgre"/>
          <w:i w:val="0"/>
          <w:iCs w:val="0"/>
          <w:color w:val="auto"/>
        </w:rPr>
        <w:t>Titre</w:t>
      </w:r>
      <w:bookmarkEnd w:id="5"/>
    </w:p>
    <w:p w14:paraId="335548D3" w14:textId="7D72B340" w:rsidR="002F08A2" w:rsidRDefault="002F08A2" w:rsidP="002F08A2">
      <w:pPr>
        <w:rPr>
          <w:rStyle w:val="Accentuationlgre"/>
          <w:i w:val="0"/>
          <w:iCs w:val="0"/>
          <w:color w:val="auto"/>
        </w:rPr>
      </w:pPr>
    </w:p>
    <w:p w14:paraId="595917E5" w14:textId="77777777" w:rsidR="00187D07" w:rsidRPr="00B5094A" w:rsidRDefault="00187D07" w:rsidP="00187D07">
      <w:r w:rsidRPr="00B5094A">
        <w:t xml:space="preserve">Lorem ipsum </w:t>
      </w:r>
      <w:proofErr w:type="spellStart"/>
      <w:r w:rsidRPr="00B5094A">
        <w:t>dolor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, </w:t>
      </w:r>
      <w:proofErr w:type="spellStart"/>
      <w:r w:rsidRPr="00B5094A">
        <w:t>consectetur</w:t>
      </w:r>
      <w:proofErr w:type="spellEnd"/>
      <w:r w:rsidRPr="00B5094A">
        <w:t xml:space="preserve"> </w:t>
      </w:r>
      <w:proofErr w:type="spellStart"/>
      <w:r w:rsidRPr="00B5094A">
        <w:t>adipiscing</w:t>
      </w:r>
      <w:proofErr w:type="spellEnd"/>
      <w:r w:rsidRPr="00B5094A">
        <w:t xml:space="preserve"> </w:t>
      </w:r>
      <w:proofErr w:type="spellStart"/>
      <w:r w:rsidRPr="00B5094A">
        <w:t>elit</w:t>
      </w:r>
      <w:proofErr w:type="spellEnd"/>
      <w:r w:rsidRPr="00B5094A">
        <w:t xml:space="preserve">, </w:t>
      </w:r>
      <w:proofErr w:type="spellStart"/>
      <w:r w:rsidRPr="00B5094A">
        <w:t>sed</w:t>
      </w:r>
      <w:proofErr w:type="spellEnd"/>
      <w:r w:rsidRPr="00B5094A">
        <w:t xml:space="preserve"> do </w:t>
      </w:r>
      <w:proofErr w:type="spellStart"/>
      <w:r w:rsidRPr="00B5094A">
        <w:t>eiusmod</w:t>
      </w:r>
      <w:proofErr w:type="spellEnd"/>
      <w:r w:rsidRPr="00B5094A">
        <w:t xml:space="preserve"> </w:t>
      </w:r>
      <w:proofErr w:type="spellStart"/>
      <w:r w:rsidRPr="00B5094A">
        <w:t>tempor</w:t>
      </w:r>
      <w:proofErr w:type="spellEnd"/>
      <w:r w:rsidRPr="00B5094A">
        <w:t xml:space="preserve"> </w:t>
      </w:r>
      <w:proofErr w:type="spellStart"/>
      <w:r w:rsidRPr="00B5094A">
        <w:t>incididunt</w:t>
      </w:r>
      <w:proofErr w:type="spellEnd"/>
      <w:r w:rsidRPr="00B5094A">
        <w:t xml:space="preserve"> ut </w:t>
      </w:r>
      <w:proofErr w:type="spellStart"/>
      <w:r w:rsidRPr="00B5094A">
        <w:t>labore</w:t>
      </w:r>
      <w:proofErr w:type="spellEnd"/>
      <w:r w:rsidRPr="00B5094A">
        <w:t xml:space="preserve"> et </w:t>
      </w:r>
      <w:proofErr w:type="spellStart"/>
      <w:r w:rsidRPr="00B5094A">
        <w:t>dolore</w:t>
      </w:r>
      <w:proofErr w:type="spellEnd"/>
      <w:r w:rsidRPr="00B5094A">
        <w:t xml:space="preserve"> magna </w:t>
      </w:r>
      <w:proofErr w:type="spellStart"/>
      <w:r w:rsidRPr="00B5094A">
        <w:t>aliqua</w:t>
      </w:r>
      <w:proofErr w:type="spellEnd"/>
      <w:r w:rsidRPr="00B5094A">
        <w:t xml:space="preserve">. </w:t>
      </w:r>
      <w:proofErr w:type="spellStart"/>
      <w:r w:rsidRPr="00B5094A">
        <w:t>Elementum</w:t>
      </w:r>
      <w:proofErr w:type="spellEnd"/>
      <w:r w:rsidRPr="00B5094A">
        <w:t xml:space="preserve"> eu </w:t>
      </w:r>
      <w:proofErr w:type="spellStart"/>
      <w:r w:rsidRPr="00B5094A">
        <w:t>facilisis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odio</w:t>
      </w:r>
      <w:proofErr w:type="spellEnd"/>
      <w:r w:rsidRPr="00B5094A">
        <w:t xml:space="preserve"> morbi </w:t>
      </w:r>
      <w:proofErr w:type="spellStart"/>
      <w:r w:rsidRPr="00B5094A">
        <w:t>quis</w:t>
      </w:r>
      <w:proofErr w:type="spellEnd"/>
      <w:r w:rsidRPr="00B5094A">
        <w:t xml:space="preserve">. </w:t>
      </w:r>
      <w:proofErr w:type="spellStart"/>
      <w:r w:rsidRPr="00B5094A">
        <w:t>Nibh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pulvinar </w:t>
      </w:r>
      <w:proofErr w:type="spellStart"/>
      <w:r w:rsidRPr="00B5094A">
        <w:t>proin</w:t>
      </w:r>
      <w:proofErr w:type="spellEnd"/>
      <w:r w:rsidRPr="00B5094A">
        <w:t xml:space="preserve"> </w:t>
      </w:r>
      <w:proofErr w:type="spellStart"/>
      <w:r w:rsidRPr="00B5094A">
        <w:t>gravida</w:t>
      </w:r>
      <w:proofErr w:type="spellEnd"/>
      <w:r w:rsidRPr="00B5094A">
        <w:t xml:space="preserve">. </w:t>
      </w:r>
      <w:proofErr w:type="spellStart"/>
      <w:r w:rsidRPr="00B5094A">
        <w:t>Lectus</w:t>
      </w:r>
      <w:proofErr w:type="spellEnd"/>
      <w:r w:rsidRPr="00B5094A">
        <w:t xml:space="preserve"> </w:t>
      </w:r>
      <w:proofErr w:type="spellStart"/>
      <w:r w:rsidRPr="00B5094A">
        <w:t>quam</w:t>
      </w:r>
      <w:proofErr w:type="spellEnd"/>
      <w:r w:rsidRPr="00B5094A">
        <w:t xml:space="preserve"> id </w:t>
      </w:r>
      <w:proofErr w:type="spellStart"/>
      <w:r w:rsidRPr="00B5094A">
        <w:t>leo</w:t>
      </w:r>
      <w:proofErr w:type="spellEnd"/>
      <w:r w:rsidRPr="00B5094A">
        <w:t xml:space="preserve"> in vitae </w:t>
      </w:r>
      <w:proofErr w:type="spellStart"/>
      <w:r w:rsidRPr="00B5094A">
        <w:t>turpis</w:t>
      </w:r>
      <w:proofErr w:type="spellEnd"/>
      <w:r w:rsidRPr="00B5094A">
        <w:t xml:space="preserve"> massa </w:t>
      </w:r>
      <w:proofErr w:type="spellStart"/>
      <w:r w:rsidRPr="00B5094A">
        <w:t>sed</w:t>
      </w:r>
      <w:proofErr w:type="spellEnd"/>
      <w:r w:rsidRPr="00B5094A">
        <w:t xml:space="preserve">. Sed </w:t>
      </w:r>
      <w:proofErr w:type="spellStart"/>
      <w:r w:rsidRPr="00B5094A">
        <w:t>odio</w:t>
      </w:r>
      <w:proofErr w:type="spellEnd"/>
      <w:r w:rsidRPr="00B5094A">
        <w:t xml:space="preserve"> morbi </w:t>
      </w:r>
      <w:proofErr w:type="spellStart"/>
      <w:r w:rsidRPr="00B5094A">
        <w:t>quis</w:t>
      </w:r>
      <w:proofErr w:type="spellEnd"/>
      <w:r w:rsidRPr="00B5094A">
        <w:t xml:space="preserve"> commodo </w:t>
      </w:r>
      <w:proofErr w:type="spellStart"/>
      <w:r w:rsidRPr="00B5094A">
        <w:t>odio</w:t>
      </w:r>
      <w:proofErr w:type="spellEnd"/>
      <w:r w:rsidRPr="00B5094A">
        <w:t xml:space="preserve"> </w:t>
      </w:r>
      <w:proofErr w:type="spellStart"/>
      <w:r w:rsidRPr="00B5094A">
        <w:t>aenean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adipiscing</w:t>
      </w:r>
      <w:proofErr w:type="spellEnd"/>
      <w:r w:rsidRPr="00B5094A">
        <w:t xml:space="preserve"> diam. Sapien </w:t>
      </w:r>
      <w:proofErr w:type="spellStart"/>
      <w:r w:rsidRPr="00B5094A">
        <w:t>eget</w:t>
      </w:r>
      <w:proofErr w:type="spellEnd"/>
      <w:r w:rsidRPr="00B5094A">
        <w:t xml:space="preserve"> mi </w:t>
      </w:r>
      <w:proofErr w:type="spellStart"/>
      <w:r w:rsidRPr="00B5094A">
        <w:t>proin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libero </w:t>
      </w:r>
      <w:proofErr w:type="spellStart"/>
      <w:r w:rsidRPr="00B5094A">
        <w:t>enim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faucibus</w:t>
      </w:r>
      <w:proofErr w:type="spellEnd"/>
      <w:r w:rsidRPr="00B5094A">
        <w:t xml:space="preserve">. Libero </w:t>
      </w:r>
      <w:proofErr w:type="spellStart"/>
      <w:r w:rsidRPr="00B5094A">
        <w:t>justo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 cursus. </w:t>
      </w:r>
      <w:proofErr w:type="spellStart"/>
      <w:r w:rsidRPr="00B5094A">
        <w:t>Gravida</w:t>
      </w:r>
      <w:proofErr w:type="spellEnd"/>
      <w:r w:rsidRPr="00B5094A">
        <w:t xml:space="preserve"> </w:t>
      </w:r>
      <w:proofErr w:type="spellStart"/>
      <w:r w:rsidRPr="00B5094A">
        <w:t>neque</w:t>
      </w:r>
      <w:proofErr w:type="spellEnd"/>
      <w:r w:rsidRPr="00B5094A">
        <w:t xml:space="preserve"> </w:t>
      </w:r>
      <w:proofErr w:type="spellStart"/>
      <w:r w:rsidRPr="00B5094A">
        <w:t>convallis</w:t>
      </w:r>
      <w:proofErr w:type="spellEnd"/>
      <w:r w:rsidRPr="00B5094A">
        <w:t xml:space="preserve"> a </w:t>
      </w:r>
      <w:proofErr w:type="spellStart"/>
      <w:r w:rsidRPr="00B5094A">
        <w:t>cras</w:t>
      </w:r>
      <w:proofErr w:type="spellEnd"/>
      <w:r w:rsidRPr="00B5094A">
        <w:t xml:space="preserve"> semper </w:t>
      </w:r>
      <w:proofErr w:type="spellStart"/>
      <w:r w:rsidRPr="00B5094A">
        <w:t>auctor</w:t>
      </w:r>
      <w:proofErr w:type="spellEnd"/>
      <w:r w:rsidRPr="00B5094A">
        <w:t xml:space="preserve">. </w:t>
      </w:r>
      <w:proofErr w:type="spellStart"/>
      <w:r w:rsidRPr="00B5094A">
        <w:t>Iaculis</w:t>
      </w:r>
      <w:proofErr w:type="spellEnd"/>
      <w:r w:rsidRPr="00B5094A">
        <w:t xml:space="preserve"> </w:t>
      </w:r>
      <w:proofErr w:type="spellStart"/>
      <w:r w:rsidRPr="00B5094A">
        <w:t>urna</w:t>
      </w:r>
      <w:proofErr w:type="spellEnd"/>
      <w:r w:rsidRPr="00B5094A">
        <w:t xml:space="preserve"> </w:t>
      </w:r>
      <w:proofErr w:type="spellStart"/>
      <w:r w:rsidRPr="00B5094A">
        <w:t>id</w:t>
      </w:r>
      <w:proofErr w:type="spellEnd"/>
      <w:r w:rsidRPr="00B5094A">
        <w:t xml:space="preserve"> </w:t>
      </w:r>
      <w:proofErr w:type="spellStart"/>
      <w:r w:rsidRPr="00B5094A">
        <w:t>volutpat</w:t>
      </w:r>
      <w:proofErr w:type="spellEnd"/>
      <w:r w:rsidRPr="00B5094A">
        <w:t xml:space="preserve"> </w:t>
      </w:r>
      <w:proofErr w:type="spellStart"/>
      <w:r w:rsidRPr="00B5094A">
        <w:t>lacus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non. </w:t>
      </w:r>
      <w:proofErr w:type="spellStart"/>
      <w:r w:rsidRPr="00B5094A">
        <w:t>Quisque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diam in </w:t>
      </w:r>
      <w:proofErr w:type="spellStart"/>
      <w:r w:rsidRPr="00B5094A">
        <w:t>arcu</w:t>
      </w:r>
      <w:proofErr w:type="spellEnd"/>
      <w:r w:rsidRPr="00B5094A">
        <w:t xml:space="preserve"> cursus </w:t>
      </w:r>
      <w:proofErr w:type="spellStart"/>
      <w:r w:rsidRPr="00B5094A">
        <w:t>euismod</w:t>
      </w:r>
      <w:proofErr w:type="spellEnd"/>
      <w:r w:rsidRPr="00B5094A">
        <w:t xml:space="preserve"> </w:t>
      </w:r>
      <w:proofErr w:type="spellStart"/>
      <w:r w:rsidRPr="00B5094A">
        <w:t>quis</w:t>
      </w:r>
      <w:proofErr w:type="spellEnd"/>
      <w:r w:rsidRPr="00B5094A">
        <w:t xml:space="preserve"> </w:t>
      </w:r>
      <w:proofErr w:type="spellStart"/>
      <w:r w:rsidRPr="00B5094A">
        <w:t>viverra</w:t>
      </w:r>
      <w:proofErr w:type="spellEnd"/>
      <w:r w:rsidRPr="00B5094A">
        <w:t xml:space="preserve">. Diam ut </w:t>
      </w:r>
      <w:proofErr w:type="spellStart"/>
      <w:r w:rsidRPr="00B5094A">
        <w:t>venenatis</w:t>
      </w:r>
      <w:proofErr w:type="spellEnd"/>
      <w:r w:rsidRPr="00B5094A">
        <w:t xml:space="preserve"> </w:t>
      </w:r>
      <w:proofErr w:type="spellStart"/>
      <w:r w:rsidRPr="00B5094A">
        <w:t>tellus</w:t>
      </w:r>
      <w:proofErr w:type="spellEnd"/>
      <w:r w:rsidRPr="00B5094A">
        <w:t xml:space="preserve"> in </w:t>
      </w:r>
      <w:proofErr w:type="spellStart"/>
      <w:r w:rsidRPr="00B5094A">
        <w:t>metus</w:t>
      </w:r>
      <w:proofErr w:type="spellEnd"/>
      <w:r w:rsidRPr="00B5094A">
        <w:t xml:space="preserve"> </w:t>
      </w:r>
      <w:proofErr w:type="spellStart"/>
      <w:r w:rsidRPr="00B5094A">
        <w:t>vulputate</w:t>
      </w:r>
      <w:proofErr w:type="spellEnd"/>
      <w:r w:rsidRPr="00B5094A">
        <w:t xml:space="preserve"> eu. Semper </w:t>
      </w:r>
      <w:proofErr w:type="spellStart"/>
      <w:r w:rsidRPr="00B5094A">
        <w:t>risus</w:t>
      </w:r>
      <w:proofErr w:type="spellEnd"/>
      <w:r w:rsidRPr="00B5094A">
        <w:t xml:space="preserve"> in </w:t>
      </w:r>
      <w:proofErr w:type="spellStart"/>
      <w:r w:rsidRPr="00B5094A">
        <w:t>hendrerit</w:t>
      </w:r>
      <w:proofErr w:type="spellEnd"/>
      <w:r w:rsidRPr="00B5094A">
        <w:t xml:space="preserve"> </w:t>
      </w:r>
      <w:proofErr w:type="spellStart"/>
      <w:r w:rsidRPr="00B5094A">
        <w:t>gravida</w:t>
      </w:r>
      <w:proofErr w:type="spellEnd"/>
      <w:r w:rsidRPr="00B5094A">
        <w:t xml:space="preserve"> </w:t>
      </w:r>
      <w:proofErr w:type="spellStart"/>
      <w:r w:rsidRPr="00B5094A">
        <w:t>rutrum</w:t>
      </w:r>
      <w:proofErr w:type="spellEnd"/>
      <w:r w:rsidRPr="00B5094A">
        <w:t xml:space="preserve"> </w:t>
      </w:r>
      <w:proofErr w:type="spellStart"/>
      <w:r w:rsidRPr="00B5094A">
        <w:t>quisque</w:t>
      </w:r>
      <w:proofErr w:type="spellEnd"/>
      <w:r w:rsidRPr="00B5094A">
        <w:t xml:space="preserve"> non </w:t>
      </w:r>
      <w:proofErr w:type="spellStart"/>
      <w:r w:rsidRPr="00B5094A">
        <w:t>tellus</w:t>
      </w:r>
      <w:proofErr w:type="spellEnd"/>
      <w:r w:rsidRPr="00B5094A">
        <w:t xml:space="preserve"> </w:t>
      </w:r>
      <w:proofErr w:type="spellStart"/>
      <w:r w:rsidRPr="00B5094A">
        <w:t>orci</w:t>
      </w:r>
      <w:proofErr w:type="spellEnd"/>
      <w:r w:rsidRPr="00B5094A">
        <w:t xml:space="preserve">. Massa </w:t>
      </w:r>
      <w:proofErr w:type="spellStart"/>
      <w:r w:rsidRPr="00B5094A">
        <w:t>eget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</w:t>
      </w:r>
      <w:proofErr w:type="spellStart"/>
      <w:r w:rsidRPr="00B5094A">
        <w:t>purus</w:t>
      </w:r>
      <w:proofErr w:type="spellEnd"/>
      <w:r w:rsidRPr="00B5094A">
        <w:t xml:space="preserve"> </w:t>
      </w:r>
      <w:proofErr w:type="spellStart"/>
      <w:r w:rsidRPr="00B5094A">
        <w:t>viverra</w:t>
      </w:r>
      <w:proofErr w:type="spellEnd"/>
      <w:r w:rsidRPr="00B5094A">
        <w:t xml:space="preserve"> </w:t>
      </w:r>
      <w:proofErr w:type="spellStart"/>
      <w:r w:rsidRPr="00B5094A">
        <w:t>accumsan</w:t>
      </w:r>
      <w:proofErr w:type="spellEnd"/>
      <w:r w:rsidRPr="00B5094A">
        <w:t xml:space="preserve">. Semper </w:t>
      </w:r>
      <w:proofErr w:type="spellStart"/>
      <w:r w:rsidRPr="00B5094A">
        <w:t>viverra</w:t>
      </w:r>
      <w:proofErr w:type="spellEnd"/>
      <w:r w:rsidRPr="00B5094A">
        <w:t xml:space="preserve"> </w:t>
      </w:r>
      <w:proofErr w:type="spellStart"/>
      <w:r w:rsidRPr="00B5094A">
        <w:t>nam</w:t>
      </w:r>
      <w:proofErr w:type="spellEnd"/>
      <w:r w:rsidRPr="00B5094A">
        <w:t xml:space="preserve"> libero </w:t>
      </w:r>
      <w:proofErr w:type="spellStart"/>
      <w:r w:rsidRPr="00B5094A">
        <w:t>justo</w:t>
      </w:r>
      <w:proofErr w:type="spellEnd"/>
      <w:r w:rsidRPr="00B5094A">
        <w:t xml:space="preserve"> </w:t>
      </w:r>
      <w:proofErr w:type="spellStart"/>
      <w:r w:rsidRPr="00B5094A">
        <w:t>laoreet</w:t>
      </w:r>
      <w:proofErr w:type="spellEnd"/>
      <w:r w:rsidRPr="00B5094A">
        <w:t xml:space="preserve"> </w:t>
      </w:r>
      <w:proofErr w:type="spellStart"/>
      <w:r w:rsidRPr="00B5094A">
        <w:t>sit</w:t>
      </w:r>
      <w:proofErr w:type="spellEnd"/>
      <w:r w:rsidRPr="00B5094A">
        <w:t xml:space="preserve"> </w:t>
      </w:r>
      <w:proofErr w:type="spellStart"/>
      <w:r w:rsidRPr="00B5094A">
        <w:t>amet</w:t>
      </w:r>
      <w:proofErr w:type="spellEnd"/>
      <w:r w:rsidRPr="00B5094A">
        <w:t xml:space="preserve">. </w:t>
      </w:r>
      <w:proofErr w:type="spellStart"/>
      <w:r w:rsidRPr="00B5094A">
        <w:t>Malesuada</w:t>
      </w:r>
      <w:proofErr w:type="spellEnd"/>
      <w:r w:rsidRPr="00B5094A">
        <w:t xml:space="preserve"> </w:t>
      </w:r>
      <w:proofErr w:type="spellStart"/>
      <w:r w:rsidRPr="00B5094A">
        <w:t>fames</w:t>
      </w:r>
      <w:proofErr w:type="spellEnd"/>
      <w:r w:rsidRPr="00B5094A">
        <w:t xml:space="preserve"> </w:t>
      </w:r>
      <w:proofErr w:type="spellStart"/>
      <w:r w:rsidRPr="00B5094A">
        <w:t>ac</w:t>
      </w:r>
      <w:proofErr w:type="spellEnd"/>
      <w:r w:rsidRPr="00B5094A">
        <w:t xml:space="preserve"> </w:t>
      </w:r>
      <w:proofErr w:type="spellStart"/>
      <w:r w:rsidRPr="00B5094A">
        <w:t>turpis</w:t>
      </w:r>
      <w:proofErr w:type="spellEnd"/>
      <w:r w:rsidRPr="00B5094A">
        <w:t xml:space="preserve"> </w:t>
      </w:r>
      <w:proofErr w:type="spellStart"/>
      <w:r w:rsidRPr="00B5094A">
        <w:t>egestas</w:t>
      </w:r>
      <w:proofErr w:type="spellEnd"/>
      <w:r w:rsidRPr="00B5094A">
        <w:t xml:space="preserve"> </w:t>
      </w:r>
      <w:proofErr w:type="spellStart"/>
      <w:r w:rsidRPr="00B5094A">
        <w:t>sed</w:t>
      </w:r>
      <w:proofErr w:type="spellEnd"/>
      <w:r w:rsidRPr="00B5094A">
        <w:t xml:space="preserve"> </w:t>
      </w:r>
      <w:proofErr w:type="spellStart"/>
      <w:r w:rsidRPr="00B5094A">
        <w:t>tempus</w:t>
      </w:r>
      <w:proofErr w:type="spellEnd"/>
      <w:r w:rsidRPr="00B5094A">
        <w:t xml:space="preserve"> </w:t>
      </w:r>
      <w:proofErr w:type="spellStart"/>
      <w:r w:rsidRPr="00B5094A">
        <w:t>urna</w:t>
      </w:r>
      <w:proofErr w:type="spellEnd"/>
      <w:r w:rsidRPr="00B5094A">
        <w:t xml:space="preserve"> et </w:t>
      </w:r>
      <w:proofErr w:type="spellStart"/>
      <w:r w:rsidRPr="00B5094A">
        <w:t>pharetra</w:t>
      </w:r>
      <w:proofErr w:type="spellEnd"/>
      <w:r w:rsidRPr="00B5094A">
        <w:t xml:space="preserve">. Libero id </w:t>
      </w:r>
      <w:proofErr w:type="spellStart"/>
      <w:r w:rsidRPr="00B5094A">
        <w:t>faucibus</w:t>
      </w:r>
      <w:proofErr w:type="spellEnd"/>
      <w:r w:rsidRPr="00B5094A">
        <w:t xml:space="preserve"> </w:t>
      </w:r>
      <w:proofErr w:type="spellStart"/>
      <w:r w:rsidRPr="00B5094A">
        <w:t>nisl</w:t>
      </w:r>
      <w:proofErr w:type="spellEnd"/>
      <w:r w:rsidRPr="00B5094A">
        <w:t xml:space="preserve"> </w:t>
      </w:r>
      <w:proofErr w:type="spellStart"/>
      <w:r w:rsidRPr="00B5094A">
        <w:t>tincidunt</w:t>
      </w:r>
      <w:proofErr w:type="spellEnd"/>
      <w:r w:rsidRPr="00B5094A">
        <w:t xml:space="preserve"> </w:t>
      </w:r>
      <w:proofErr w:type="spellStart"/>
      <w:r w:rsidRPr="00B5094A">
        <w:t>eget</w:t>
      </w:r>
      <w:proofErr w:type="spellEnd"/>
      <w:r w:rsidRPr="00B5094A">
        <w:t xml:space="preserve"> </w:t>
      </w:r>
      <w:proofErr w:type="spellStart"/>
      <w:r w:rsidRPr="00B5094A">
        <w:t>nullam</w:t>
      </w:r>
      <w:proofErr w:type="spellEnd"/>
      <w:r w:rsidRPr="00B5094A">
        <w:t xml:space="preserve"> non </w:t>
      </w:r>
      <w:proofErr w:type="spellStart"/>
      <w:r w:rsidRPr="00B5094A">
        <w:t>nisi</w:t>
      </w:r>
      <w:proofErr w:type="spellEnd"/>
      <w:r w:rsidRPr="00B5094A">
        <w:t>.</w:t>
      </w:r>
    </w:p>
    <w:p w14:paraId="3453A4BF" w14:textId="07E40F07" w:rsidR="00886BC7" w:rsidRDefault="00886BC7" w:rsidP="002F08A2">
      <w:pPr>
        <w:rPr>
          <w:rStyle w:val="Accentuationlgre"/>
          <w:i w:val="0"/>
          <w:iCs w:val="0"/>
          <w:color w:val="auto"/>
        </w:rPr>
      </w:pPr>
    </w:p>
    <w:p w14:paraId="532138A3" w14:textId="0B43577E" w:rsidR="00886BC7" w:rsidRDefault="00886BC7" w:rsidP="002F08A2">
      <w:pPr>
        <w:rPr>
          <w:rStyle w:val="Accentuationlgre"/>
          <w:i w:val="0"/>
          <w:iCs w:val="0"/>
          <w:color w:val="auto"/>
        </w:rPr>
      </w:pPr>
    </w:p>
    <w:p w14:paraId="31803798" w14:textId="77777777" w:rsidR="00187D07" w:rsidRDefault="00187D07" w:rsidP="002F08A2">
      <w:pPr>
        <w:rPr>
          <w:rStyle w:val="Accentuationlgre"/>
          <w:i w:val="0"/>
          <w:iCs w:val="0"/>
          <w:color w:val="auto"/>
        </w:rPr>
      </w:pPr>
    </w:p>
    <w:p w14:paraId="15EC529A" w14:textId="77777777" w:rsidR="00886BC7" w:rsidRDefault="00886BC7" w:rsidP="002F08A2">
      <w:pPr>
        <w:rPr>
          <w:rStyle w:val="Accentuationlgre"/>
          <w:i w:val="0"/>
          <w:iCs w:val="0"/>
          <w:color w:val="auto"/>
        </w:rPr>
      </w:pPr>
    </w:p>
    <w:p w14:paraId="29800C1C" w14:textId="362B75B0" w:rsidR="002F08A2" w:rsidRDefault="002F08A2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3C4EB469" w14:textId="77777777" w:rsidR="002F08A2" w:rsidRDefault="002F08A2" w:rsidP="000C6865">
      <w:pPr>
        <w:rPr>
          <w:rStyle w:val="Accentuationlgre"/>
          <w:i w:val="0"/>
          <w:iCs w:val="0"/>
          <w:color w:val="auto"/>
        </w:rPr>
      </w:pPr>
    </w:p>
    <w:p w14:paraId="4F0D2B94" w14:textId="0F7FAB65" w:rsidR="008666A0" w:rsidRDefault="008666A0" w:rsidP="008666A0">
      <w:pPr>
        <w:pStyle w:val="Titre1"/>
      </w:pPr>
      <w:bookmarkStart w:id="6" w:name="_Toc120624825"/>
      <w:r w:rsidRPr="008666A0">
        <w:t>Liste des compétences du référentiel qui sont couvertes par le(s) projet(s)</w:t>
      </w:r>
      <w:bookmarkEnd w:id="6"/>
    </w:p>
    <w:p w14:paraId="2FDEF3F8" w14:textId="1742465D" w:rsidR="008666A0" w:rsidRDefault="008666A0" w:rsidP="008666A0"/>
    <w:p w14:paraId="36D78951" w14:textId="77777777" w:rsidR="00A77A03" w:rsidRDefault="00A77A03" w:rsidP="00A77A03">
      <w:pPr>
        <w:rPr>
          <w:rStyle w:val="Accentuationlgre"/>
          <w:i w:val="0"/>
          <w:iCs w:val="0"/>
          <w:color w:val="auto"/>
        </w:rPr>
      </w:pPr>
    </w:p>
    <w:p w14:paraId="05BBBF6C" w14:textId="77777777" w:rsidR="00A77A03" w:rsidRDefault="00A77A03" w:rsidP="00A77A03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77505812" w14:textId="168FCD81" w:rsidR="00127297" w:rsidRDefault="00A77A03" w:rsidP="00A77A03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127297">
        <w:rPr>
          <w:color w:val="C0504D" w:themeColor="accent2"/>
        </w:rPr>
        <w:t>Récapitulatif des compétences mises en œuvre en entreprise</w:t>
      </w:r>
      <w:r w:rsidR="00143D5B">
        <w:rPr>
          <w:color w:val="C0504D" w:themeColor="accent2"/>
        </w:rPr>
        <w:t xml:space="preserve">, à compléter avec </w:t>
      </w:r>
      <w:proofErr w:type="spellStart"/>
      <w:r w:rsidR="00143D5B">
        <w:rPr>
          <w:color w:val="C0504D" w:themeColor="accent2"/>
        </w:rPr>
        <w:t>le·la</w:t>
      </w:r>
      <w:proofErr w:type="spellEnd"/>
      <w:r w:rsidR="00143D5B">
        <w:rPr>
          <w:color w:val="C0504D" w:themeColor="accent2"/>
        </w:rPr>
        <w:t xml:space="preserve"> </w:t>
      </w:r>
      <w:proofErr w:type="spellStart"/>
      <w:r w:rsidR="00143D5B">
        <w:rPr>
          <w:color w:val="C0504D" w:themeColor="accent2"/>
        </w:rPr>
        <w:t>tuteur·trice</w:t>
      </w:r>
      <w:proofErr w:type="spellEnd"/>
      <w:r w:rsidR="00143D5B">
        <w:rPr>
          <w:color w:val="C0504D" w:themeColor="accent2"/>
        </w:rPr>
        <w:t xml:space="preserve"> (ou un représentant de l’entreprise)</w:t>
      </w:r>
    </w:p>
    <w:p w14:paraId="25CB8A2F" w14:textId="6462C1E1" w:rsidR="0075467F" w:rsidRPr="0075467F" w:rsidRDefault="0075467F" w:rsidP="0075467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75467F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897D97">
        <w:rPr>
          <w:color w:val="C0504D" w:themeColor="accent2"/>
        </w:rPr>
        <w:t xml:space="preserve">Intégrer le document Word </w:t>
      </w:r>
      <w:r w:rsidR="00897D97" w:rsidRPr="00897D97">
        <w:rPr>
          <w:b/>
          <w:bCs/>
          <w:color w:val="C0504D" w:themeColor="accent2"/>
          <w:u w:val="single"/>
        </w:rPr>
        <w:t>ou</w:t>
      </w:r>
      <w:r w:rsidR="00897D97">
        <w:rPr>
          <w:color w:val="C0504D" w:themeColor="accent2"/>
        </w:rPr>
        <w:t xml:space="preserve"> </w:t>
      </w:r>
      <w:r>
        <w:rPr>
          <w:color w:val="C0504D" w:themeColor="accent2"/>
        </w:rPr>
        <w:t>Coller un scan du document Word complété</w:t>
      </w:r>
    </w:p>
    <w:p w14:paraId="5AF4906B" w14:textId="202F8514" w:rsidR="00A77A03" w:rsidRDefault="00A77A03" w:rsidP="00A77A03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5A110D2E" w14:textId="59DC5CA7" w:rsidR="00A77A03" w:rsidRPr="00A77A03" w:rsidRDefault="00A77A03" w:rsidP="229777E6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 xml:space="preserve">Pour </w:t>
      </w:r>
      <w:r w:rsidR="003138BD">
        <w:t>CDA</w:t>
      </w:r>
      <w:r>
        <w:t> : utiliser le document suivant :</w:t>
      </w:r>
      <w:r w:rsidR="00697234">
        <w:t xml:space="preserve"> </w:t>
      </w:r>
      <w:proofErr w:type="spellStart"/>
      <w:r w:rsidR="3A06BA63" w:rsidRPr="229777E6">
        <w:rPr>
          <w:highlight w:val="yellow"/>
        </w:rPr>
        <w:t>Rapport_CDA</w:t>
      </w:r>
      <w:proofErr w:type="spellEnd"/>
      <w:r w:rsidR="3A06BA63" w:rsidRPr="229777E6">
        <w:rPr>
          <w:highlight w:val="yellow"/>
        </w:rPr>
        <w:t>-Liste Compétences.docx</w:t>
      </w:r>
    </w:p>
    <w:p w14:paraId="28674C32" w14:textId="77777777" w:rsidR="00A77A03" w:rsidRPr="000C6865" w:rsidRDefault="00A77A03" w:rsidP="00A77A03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1DE2CF97" w14:textId="77777777" w:rsidR="00A77A03" w:rsidRDefault="00A77A03" w:rsidP="00A77A03">
      <w:pPr>
        <w:rPr>
          <w:rStyle w:val="Accentuationlgre"/>
          <w:i w:val="0"/>
          <w:iCs w:val="0"/>
          <w:color w:val="auto"/>
        </w:rPr>
      </w:pPr>
    </w:p>
    <w:p w14:paraId="0F945F6F" w14:textId="2A0298CA" w:rsidR="008666A0" w:rsidRDefault="008666A0" w:rsidP="008666A0"/>
    <w:p w14:paraId="40AC3BCC" w14:textId="2A7EE6B7" w:rsidR="0075467F" w:rsidRDefault="0075467F" w:rsidP="008666A0"/>
    <w:p w14:paraId="6165B9A5" w14:textId="77777777" w:rsidR="0075467F" w:rsidRDefault="0075467F" w:rsidP="008666A0"/>
    <w:p w14:paraId="772415DB" w14:textId="3E676A72" w:rsidR="008666A0" w:rsidRDefault="008666A0">
      <w:pPr>
        <w:spacing w:after="200" w:line="276" w:lineRule="auto"/>
        <w:jc w:val="left"/>
      </w:pPr>
      <w:r>
        <w:br w:type="page"/>
      </w:r>
    </w:p>
    <w:p w14:paraId="42D14DE6" w14:textId="77777777" w:rsidR="008666A0" w:rsidRPr="008666A0" w:rsidRDefault="008666A0" w:rsidP="008666A0"/>
    <w:p w14:paraId="39C8DC57" w14:textId="77777777" w:rsidR="00095127" w:rsidRDefault="008666A0" w:rsidP="00095127">
      <w:pPr>
        <w:pStyle w:val="Titre1"/>
      </w:pPr>
      <w:bookmarkStart w:id="7" w:name="_Toc120624826"/>
      <w:r w:rsidRPr="008666A0">
        <w:t>Résumé du projet</w:t>
      </w:r>
      <w:bookmarkEnd w:id="7"/>
    </w:p>
    <w:p w14:paraId="1815FD10" w14:textId="77777777" w:rsidR="00095127" w:rsidRDefault="00095127" w:rsidP="008666A0"/>
    <w:p w14:paraId="06207677" w14:textId="77777777" w:rsidR="00095127" w:rsidRDefault="00095127" w:rsidP="00095127">
      <w:pPr>
        <w:rPr>
          <w:rStyle w:val="Accentuationlgre"/>
          <w:i w:val="0"/>
          <w:iCs w:val="0"/>
          <w:color w:val="auto"/>
        </w:rPr>
      </w:pPr>
    </w:p>
    <w:p w14:paraId="266D66DC" w14:textId="77777777" w:rsidR="00095127" w:rsidRDefault="00095127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4E0FBF2B" w14:textId="77E1F9BC" w:rsidR="00095127" w:rsidRDefault="00095127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proofErr w:type="spellStart"/>
      <w:r w:rsidR="00326283">
        <w:rPr>
          <w:color w:val="C0504D" w:themeColor="accent2"/>
        </w:rPr>
        <w:t>Le·s</w:t>
      </w:r>
      <w:proofErr w:type="spellEnd"/>
      <w:r w:rsidR="00326283">
        <w:rPr>
          <w:color w:val="C0504D" w:themeColor="accent2"/>
        </w:rPr>
        <w:t xml:space="preserve"> </w:t>
      </w:r>
      <w:proofErr w:type="spellStart"/>
      <w:r w:rsidR="00326283">
        <w:rPr>
          <w:color w:val="C0504D" w:themeColor="accent2"/>
        </w:rPr>
        <w:t>projet·s</w:t>
      </w:r>
      <w:proofErr w:type="spellEnd"/>
      <w:r w:rsidR="00326283">
        <w:rPr>
          <w:color w:val="C0504D" w:themeColor="accent2"/>
        </w:rPr>
        <w:t xml:space="preserve"> évoqués dans le rapport : </w:t>
      </w:r>
      <w:r w:rsidR="00F91E65">
        <w:rPr>
          <w:color w:val="C0504D" w:themeColor="accent2"/>
        </w:rPr>
        <w:t>les objectifs, les missions que vous avez réalisées</w:t>
      </w:r>
    </w:p>
    <w:p w14:paraId="4D25A5C5" w14:textId="672CFFEE" w:rsidR="00095127" w:rsidRDefault="00095127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b/>
          <w:bCs/>
          <w:color w:val="C0504D" w:themeColor="accent2"/>
        </w:rPr>
      </w:pPr>
      <w:r w:rsidRPr="0075467F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4547D1">
        <w:rPr>
          <w:color w:val="C0504D" w:themeColor="accent2"/>
        </w:rPr>
        <w:t xml:space="preserve">En </w:t>
      </w:r>
      <w:r w:rsidR="00C84238" w:rsidRPr="00C84238">
        <w:rPr>
          <w:b/>
          <w:bCs/>
          <w:color w:val="C0504D" w:themeColor="accent2"/>
          <w:u w:val="single"/>
        </w:rPr>
        <w:t>anglais</w:t>
      </w:r>
      <w:r w:rsidR="004547D1">
        <w:rPr>
          <w:color w:val="C0504D" w:themeColor="accent2"/>
        </w:rPr>
        <w:t xml:space="preserve">, environ </w:t>
      </w:r>
      <w:r w:rsidR="004547D1" w:rsidRPr="004547D1">
        <w:rPr>
          <w:b/>
          <w:bCs/>
          <w:color w:val="C0504D" w:themeColor="accent2"/>
        </w:rPr>
        <w:t>20 lignes</w:t>
      </w:r>
    </w:p>
    <w:p w14:paraId="796F425D" w14:textId="3C51E57E" w:rsidR="00F24C86" w:rsidRDefault="00F24C86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b/>
          <w:bCs/>
          <w:color w:val="C0504D" w:themeColor="accent2"/>
        </w:rPr>
      </w:pPr>
    </w:p>
    <w:p w14:paraId="2CDDE86B" w14:textId="5207F5C3" w:rsidR="00F24C86" w:rsidRPr="005F1338" w:rsidRDefault="00F24C86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5F1338">
        <w:rPr>
          <w:i/>
          <w:iCs/>
          <w:color w:val="C0504D" w:themeColor="accent2"/>
        </w:rPr>
        <w:t>(1 résumé</w:t>
      </w:r>
      <w:r w:rsidR="005F1338" w:rsidRPr="005F1338">
        <w:rPr>
          <w:i/>
          <w:iCs/>
          <w:color w:val="C0504D" w:themeColor="accent2"/>
        </w:rPr>
        <w:t xml:space="preserve"> de 20 lignes, quel que soit le nombre de projets présentés)</w:t>
      </w:r>
    </w:p>
    <w:p w14:paraId="5E27A03B" w14:textId="77777777" w:rsidR="00095127" w:rsidRPr="000C6865" w:rsidRDefault="00095127" w:rsidP="00095127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313ACF1A" w14:textId="77777777" w:rsidR="00095127" w:rsidRDefault="00095127" w:rsidP="00095127">
      <w:pPr>
        <w:rPr>
          <w:rStyle w:val="Accentuationlgre"/>
          <w:i w:val="0"/>
          <w:iCs w:val="0"/>
          <w:color w:val="auto"/>
        </w:rPr>
      </w:pPr>
    </w:p>
    <w:p w14:paraId="17FA242A" w14:textId="32FA606F" w:rsidR="00095127" w:rsidRDefault="00095127" w:rsidP="008666A0"/>
    <w:p w14:paraId="4A524276" w14:textId="77777777" w:rsidR="00895497" w:rsidRDefault="00895497" w:rsidP="008666A0"/>
    <w:p w14:paraId="46C7E7AE" w14:textId="7E0FD07B" w:rsidR="009B3AA7" w:rsidRPr="009B3AA7" w:rsidRDefault="009B3AA7" w:rsidP="008666A0"/>
    <w:p w14:paraId="3FBDE975" w14:textId="17F806EC" w:rsidR="004547D1" w:rsidRDefault="004547D1">
      <w:pPr>
        <w:spacing w:after="200" w:line="276" w:lineRule="auto"/>
        <w:jc w:val="left"/>
      </w:pPr>
      <w:r>
        <w:br w:type="page"/>
      </w:r>
    </w:p>
    <w:p w14:paraId="212E3A44" w14:textId="77777777" w:rsidR="009B3AA7" w:rsidRPr="009B3AA7" w:rsidRDefault="009B3AA7" w:rsidP="008666A0"/>
    <w:p w14:paraId="2FB2A3F9" w14:textId="2D03FF63" w:rsidR="00D164EA" w:rsidRDefault="00B66EA0" w:rsidP="008666A0">
      <w:r>
        <w:t xml:space="preserve">Trame du RC, à vous </w:t>
      </w:r>
      <w:r w:rsidR="00374129">
        <w:t xml:space="preserve">de suivre / </w:t>
      </w:r>
      <w:r>
        <w:t>d</w:t>
      </w:r>
      <w:r w:rsidR="00C84238">
        <w:t>’ajuster</w:t>
      </w:r>
      <w:r w:rsidR="00374129">
        <w:t xml:space="preserve"> / </w:t>
      </w:r>
      <w:r>
        <w:t xml:space="preserve">définir votre plan par rapport à </w:t>
      </w:r>
      <w:proofErr w:type="spellStart"/>
      <w:r>
        <w:t>votre</w:t>
      </w:r>
      <w:r w:rsidR="002C1150">
        <w:t>·vos</w:t>
      </w:r>
      <w:proofErr w:type="spellEnd"/>
      <w:r w:rsidR="002C1150">
        <w:t xml:space="preserve"> </w:t>
      </w:r>
      <w:proofErr w:type="spellStart"/>
      <w:r w:rsidR="002C1150">
        <w:t>projet·s</w:t>
      </w:r>
      <w:proofErr w:type="spellEnd"/>
      <w:r w:rsidR="002C1150">
        <w:t> :</w:t>
      </w:r>
    </w:p>
    <w:p w14:paraId="5D46BEE6" w14:textId="77777777" w:rsidR="00D164EA" w:rsidRPr="008666A0" w:rsidRDefault="00D164EA" w:rsidP="008666A0"/>
    <w:p w14:paraId="083702E8" w14:textId="5DECD808" w:rsidR="008666A0" w:rsidRPr="002C1150" w:rsidRDefault="008666A0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Cahier des charges</w:t>
      </w:r>
      <w:r w:rsidR="007B59D8">
        <w:rPr>
          <w:b/>
          <w:bCs/>
          <w:sz w:val="22"/>
          <w:szCs w:val="22"/>
        </w:rPr>
        <w:t xml:space="preserve"> ou </w:t>
      </w:r>
      <w:r w:rsidRPr="002C1150">
        <w:rPr>
          <w:b/>
          <w:bCs/>
          <w:sz w:val="22"/>
          <w:szCs w:val="22"/>
        </w:rPr>
        <w:t>expression des besoins</w:t>
      </w:r>
      <w:r w:rsidR="007B59D8">
        <w:rPr>
          <w:b/>
          <w:bCs/>
          <w:sz w:val="22"/>
          <w:szCs w:val="22"/>
        </w:rPr>
        <w:t xml:space="preserve"> </w:t>
      </w:r>
      <w:r w:rsidRPr="002C1150">
        <w:rPr>
          <w:b/>
          <w:bCs/>
          <w:sz w:val="22"/>
          <w:szCs w:val="22"/>
        </w:rPr>
        <w:t>du projet</w:t>
      </w:r>
    </w:p>
    <w:p w14:paraId="01EC5582" w14:textId="11941C35" w:rsidR="00503465" w:rsidRDefault="00DE2650" w:rsidP="00DE2650">
      <w:pPr>
        <w:rPr>
          <w:color w:val="C0504D" w:themeColor="accent2"/>
        </w:rPr>
      </w:pPr>
      <w:r w:rsidRPr="002C1150">
        <w:rPr>
          <w:rFonts w:ascii="Wingdings" w:eastAsia="Wingdings" w:hAnsi="Wingdings" w:cs="Wingdings"/>
          <w:color w:val="C0504D" w:themeColor="accent2"/>
        </w:rPr>
        <w:t>à</w:t>
      </w:r>
      <w:r w:rsidRPr="002C1150">
        <w:rPr>
          <w:color w:val="C0504D" w:themeColor="accent2"/>
        </w:rPr>
        <w:t xml:space="preserve"> </w:t>
      </w:r>
      <w:r w:rsidR="00503465">
        <w:rPr>
          <w:color w:val="C0504D" w:themeColor="accent2"/>
        </w:rPr>
        <w:t>Dans cette partie (</w:t>
      </w:r>
      <w:r w:rsidR="00503465" w:rsidRPr="00503465">
        <w:rPr>
          <w:i/>
          <w:iCs/>
          <w:color w:val="C0504D" w:themeColor="accent2"/>
        </w:rPr>
        <w:t>liste non-exhaustive</w:t>
      </w:r>
      <w:r w:rsidR="00503465">
        <w:rPr>
          <w:color w:val="C0504D" w:themeColor="accent2"/>
        </w:rPr>
        <w:t>) :</w:t>
      </w:r>
    </w:p>
    <w:p w14:paraId="7C030A83" w14:textId="21992EAC" w:rsidR="00503465" w:rsidRDefault="00503465" w:rsidP="00503465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 w:rsidRPr="00503465">
        <w:rPr>
          <w:color w:val="C0504D" w:themeColor="accent2"/>
          <w:sz w:val="22"/>
          <w:szCs w:val="22"/>
        </w:rPr>
        <w:t>Contexte et présentation du projet</w:t>
      </w:r>
      <w:r>
        <w:rPr>
          <w:color w:val="C0504D" w:themeColor="accent2"/>
          <w:sz w:val="22"/>
          <w:szCs w:val="22"/>
        </w:rPr>
        <w:t xml:space="preserve"> : </w:t>
      </w:r>
      <w:r w:rsidR="00D2047D">
        <w:rPr>
          <w:color w:val="C0504D" w:themeColor="accent2"/>
          <w:sz w:val="22"/>
          <w:szCs w:val="22"/>
        </w:rPr>
        <w:t>décrire l</w:t>
      </w:r>
      <w:r w:rsidR="00660508">
        <w:rPr>
          <w:color w:val="C0504D" w:themeColor="accent2"/>
          <w:sz w:val="22"/>
          <w:szCs w:val="22"/>
        </w:rPr>
        <w:t>’état actuel</w:t>
      </w:r>
      <w:r w:rsidR="00D2047D">
        <w:rPr>
          <w:color w:val="C0504D" w:themeColor="accent2"/>
          <w:sz w:val="22"/>
          <w:szCs w:val="22"/>
        </w:rPr>
        <w:t>, éventuellement l’historique</w:t>
      </w:r>
    </w:p>
    <w:p w14:paraId="2C9C2BFE" w14:textId="64461AE0" w:rsidR="00D2047D" w:rsidRDefault="00D2047D" w:rsidP="00503465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>
        <w:rPr>
          <w:color w:val="C0504D" w:themeColor="accent2"/>
          <w:sz w:val="22"/>
          <w:szCs w:val="22"/>
        </w:rPr>
        <w:t>Objectifs du projet</w:t>
      </w:r>
    </w:p>
    <w:p w14:paraId="2036194E" w14:textId="24F72D6E" w:rsidR="00BF2A1F" w:rsidRDefault="00BF2A1F" w:rsidP="00503465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>
        <w:rPr>
          <w:color w:val="C0504D" w:themeColor="accent2"/>
          <w:sz w:val="22"/>
          <w:szCs w:val="22"/>
        </w:rPr>
        <w:t>Les résultats attendus</w:t>
      </w:r>
    </w:p>
    <w:p w14:paraId="399695A0" w14:textId="54D227C3" w:rsidR="00BF2A1F" w:rsidRDefault="00BF2A1F" w:rsidP="00503465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 w:rsidRPr="1B6B08EC">
        <w:rPr>
          <w:color w:val="C0504D" w:themeColor="accent2"/>
          <w:sz w:val="22"/>
          <w:szCs w:val="22"/>
        </w:rPr>
        <w:t>Etc.</w:t>
      </w:r>
    </w:p>
    <w:p w14:paraId="38D8FA35" w14:textId="77777777" w:rsidR="003A13B1" w:rsidRPr="002C1150" w:rsidRDefault="003A13B1" w:rsidP="003A13B1">
      <w:pPr>
        <w:rPr>
          <w:i/>
          <w:iCs/>
          <w:color w:val="9BBB59" w:themeColor="accent3"/>
        </w:rPr>
      </w:pPr>
      <w:r w:rsidRPr="002C1150">
        <w:rPr>
          <w:i/>
          <w:iCs/>
          <w:color w:val="9BBB59" w:themeColor="accent3"/>
        </w:rPr>
        <w:t>Exemple :</w:t>
      </w:r>
    </w:p>
    <w:p w14:paraId="63385665" w14:textId="2FC8790F" w:rsidR="003A13B1" w:rsidRPr="00087834" w:rsidRDefault="003A13B1" w:rsidP="003A13B1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Pour la fonctionnalité de gestion d’un catalogue, l’utilisateur X doit pouvoir depuis la console d’administration : </w:t>
      </w:r>
    </w:p>
    <w:p w14:paraId="03574D0B" w14:textId="501D011E" w:rsidR="003A13B1" w:rsidRPr="00087834" w:rsidRDefault="005351DC" w:rsidP="003A13B1">
      <w:pPr>
        <w:pStyle w:val="Paragraphedeliste"/>
        <w:numPr>
          <w:ilvl w:val="0"/>
          <w:numId w:val="10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Créer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 produit</w:t>
      </w:r>
    </w:p>
    <w:p w14:paraId="47334522" w14:textId="15FA0374" w:rsidR="003A13B1" w:rsidRPr="00087834" w:rsidRDefault="005351DC" w:rsidP="003A13B1">
      <w:pPr>
        <w:pStyle w:val="Paragraphedeliste"/>
        <w:numPr>
          <w:ilvl w:val="0"/>
          <w:numId w:val="10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Modifier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 produit</w:t>
      </w:r>
    </w:p>
    <w:p w14:paraId="14F014A7" w14:textId="7DCD856A" w:rsidR="003A13B1" w:rsidRPr="00087834" w:rsidRDefault="005351DC" w:rsidP="003A13B1">
      <w:pPr>
        <w:pStyle w:val="Paragraphedeliste"/>
        <w:numPr>
          <w:ilvl w:val="0"/>
          <w:numId w:val="10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Supprimer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 produit existant</w:t>
      </w:r>
    </w:p>
    <w:p w14:paraId="59550257" w14:textId="78597A89" w:rsidR="003A13B1" w:rsidRPr="00087834" w:rsidRDefault="005351DC" w:rsidP="003A13B1">
      <w:pPr>
        <w:pStyle w:val="Paragraphedeliste"/>
        <w:numPr>
          <w:ilvl w:val="0"/>
          <w:numId w:val="10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Proposer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 produit à un partenaire (le rendre visible dans son espace utilisateur)</w:t>
      </w:r>
    </w:p>
    <w:p w14:paraId="2D479BDF" w14:textId="04A5CCA8" w:rsidR="003A13B1" w:rsidRPr="00087834" w:rsidRDefault="005351DC" w:rsidP="003A13B1">
      <w:pPr>
        <w:pStyle w:val="Paragraphedeliste"/>
        <w:numPr>
          <w:ilvl w:val="0"/>
          <w:numId w:val="10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Créer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une tarification pour un produit proposé à un partenaire</w:t>
      </w:r>
    </w:p>
    <w:p w14:paraId="2F3392CE" w14:textId="77777777" w:rsidR="003A13B1" w:rsidRPr="00087834" w:rsidRDefault="003A13B1" w:rsidP="003A13B1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Le partenaire doit pouvoir depuis son espace utilisateur : </w:t>
      </w:r>
    </w:p>
    <w:p w14:paraId="6893A5AD" w14:textId="5A9265E3" w:rsidR="003A13B1" w:rsidRPr="00087834" w:rsidRDefault="005351DC" w:rsidP="008133A4">
      <w:pPr>
        <w:pStyle w:val="Paragraphedeliste"/>
        <w:numPr>
          <w:ilvl w:val="0"/>
          <w:numId w:val="11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Consulter</w:t>
      </w:r>
      <w:r w:rsidR="003A13B1" w:rsidRPr="00087834">
        <w:rPr>
          <w:color w:val="4F6228" w:themeColor="accent3" w:themeShade="80"/>
          <w:sz w:val="22"/>
          <w:szCs w:val="22"/>
        </w:rPr>
        <w:t xml:space="preserve"> la liste des produits qui lui sont proposés</w:t>
      </w:r>
    </w:p>
    <w:p w14:paraId="0347CA93" w14:textId="7DB7C7F1" w:rsidR="003A13B1" w:rsidRPr="00087834" w:rsidRDefault="005351DC" w:rsidP="008133A4">
      <w:pPr>
        <w:pStyle w:val="Paragraphedeliste"/>
        <w:numPr>
          <w:ilvl w:val="0"/>
          <w:numId w:val="11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Consulter</w:t>
      </w:r>
      <w:r w:rsidR="003A13B1" w:rsidRPr="00087834">
        <w:rPr>
          <w:color w:val="4F6228" w:themeColor="accent3" w:themeShade="80"/>
          <w:sz w:val="22"/>
          <w:szCs w:val="22"/>
        </w:rPr>
        <w:t xml:space="preserve"> la fiche détaillée du produit</w:t>
      </w:r>
    </w:p>
    <w:p w14:paraId="74330C04" w14:textId="067A8ECF" w:rsidR="003A13B1" w:rsidRPr="00087834" w:rsidRDefault="005351DC" w:rsidP="008133A4">
      <w:pPr>
        <w:pStyle w:val="Paragraphedeliste"/>
        <w:numPr>
          <w:ilvl w:val="0"/>
          <w:numId w:val="11"/>
        </w:numPr>
        <w:rPr>
          <w:color w:val="4F6228" w:themeColor="accent3" w:themeShade="80"/>
          <w:sz w:val="22"/>
          <w:szCs w:val="22"/>
        </w:rPr>
      </w:pPr>
      <w:r w:rsidRPr="00087834">
        <w:rPr>
          <w:color w:val="4F6228" w:themeColor="accent3" w:themeShade="80"/>
          <w:sz w:val="22"/>
          <w:szCs w:val="22"/>
        </w:rPr>
        <w:t>Créer</w:t>
      </w:r>
      <w:r w:rsidR="003A13B1" w:rsidRPr="00087834">
        <w:rPr>
          <w:color w:val="4F6228" w:themeColor="accent3" w:themeShade="80"/>
          <w:sz w:val="22"/>
          <w:szCs w:val="22"/>
        </w:rPr>
        <w:t xml:space="preserve"> un groupe à partir d’un produit proposé qui a fait l’objet d’un</w:t>
      </w:r>
      <w:r w:rsidR="00CD7FFB" w:rsidRPr="00087834">
        <w:rPr>
          <w:color w:val="4F6228" w:themeColor="accent3" w:themeShade="80"/>
          <w:sz w:val="22"/>
          <w:szCs w:val="22"/>
        </w:rPr>
        <w:t>e</w:t>
      </w:r>
      <w:r w:rsidR="003A13B1" w:rsidRPr="00087834">
        <w:rPr>
          <w:color w:val="4F6228" w:themeColor="accent3" w:themeShade="80"/>
          <w:sz w:val="22"/>
          <w:szCs w:val="22"/>
        </w:rPr>
        <w:t xml:space="preserve"> tarification par l’administrateur Y </w:t>
      </w:r>
    </w:p>
    <w:p w14:paraId="4093D0D1" w14:textId="2B4A6888" w:rsidR="00374129" w:rsidRDefault="00374129" w:rsidP="00374129"/>
    <w:p w14:paraId="60990006" w14:textId="77777777" w:rsidR="00374129" w:rsidRPr="008666A0" w:rsidRDefault="00374129" w:rsidP="00374129"/>
    <w:p w14:paraId="01BEC0F1" w14:textId="7F5AACEC" w:rsidR="00374129" w:rsidRPr="002C1150" w:rsidRDefault="00374129" w:rsidP="00374129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Gestion de projet</w:t>
      </w:r>
    </w:p>
    <w:p w14:paraId="0DFC8557" w14:textId="77777777" w:rsidR="00374129" w:rsidRDefault="00374129" w:rsidP="00374129">
      <w:pPr>
        <w:rPr>
          <w:color w:val="C0504D" w:themeColor="accent2"/>
        </w:rPr>
      </w:pPr>
      <w:r w:rsidRPr="002C1150">
        <w:rPr>
          <w:rFonts w:ascii="Wingdings" w:eastAsia="Wingdings" w:hAnsi="Wingdings" w:cs="Wingdings"/>
          <w:color w:val="C0504D" w:themeColor="accent2"/>
        </w:rPr>
        <w:t>à</w:t>
      </w:r>
      <w:r w:rsidRPr="002C1150">
        <w:rPr>
          <w:color w:val="C0504D" w:themeColor="accent2"/>
        </w:rPr>
        <w:t xml:space="preserve"> </w:t>
      </w:r>
      <w:r>
        <w:rPr>
          <w:color w:val="C0504D" w:themeColor="accent2"/>
        </w:rPr>
        <w:t>Dans cette partie (</w:t>
      </w:r>
      <w:r w:rsidRPr="00503465">
        <w:rPr>
          <w:i/>
          <w:iCs/>
          <w:color w:val="C0504D" w:themeColor="accent2"/>
        </w:rPr>
        <w:t>liste non-exhaustive</w:t>
      </w:r>
      <w:r>
        <w:rPr>
          <w:color w:val="C0504D" w:themeColor="accent2"/>
        </w:rPr>
        <w:t>) :</w:t>
      </w:r>
    </w:p>
    <w:p w14:paraId="2B941F65" w14:textId="329F490E" w:rsidR="00374129" w:rsidRDefault="007B59D8" w:rsidP="00374129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>
        <w:rPr>
          <w:color w:val="C0504D" w:themeColor="accent2"/>
          <w:sz w:val="22"/>
          <w:szCs w:val="22"/>
        </w:rPr>
        <w:t>Planning et suivi</w:t>
      </w:r>
    </w:p>
    <w:p w14:paraId="6C85266D" w14:textId="631C5401" w:rsidR="00374129" w:rsidRDefault="00C60753" w:rsidP="00374129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>
        <w:rPr>
          <w:color w:val="C0504D" w:themeColor="accent2"/>
          <w:sz w:val="22"/>
          <w:szCs w:val="22"/>
        </w:rPr>
        <w:t>Environnement humain et technique</w:t>
      </w:r>
    </w:p>
    <w:p w14:paraId="4B202167" w14:textId="0A416532" w:rsidR="00374129" w:rsidRDefault="00C60753" w:rsidP="00374129">
      <w:pPr>
        <w:pStyle w:val="Paragraphedeliste"/>
        <w:numPr>
          <w:ilvl w:val="0"/>
          <w:numId w:val="12"/>
        </w:numPr>
        <w:rPr>
          <w:color w:val="C0504D" w:themeColor="accent2"/>
          <w:sz w:val="22"/>
          <w:szCs w:val="22"/>
        </w:rPr>
      </w:pPr>
      <w:r>
        <w:rPr>
          <w:color w:val="C0504D" w:themeColor="accent2"/>
          <w:sz w:val="22"/>
          <w:szCs w:val="22"/>
        </w:rPr>
        <w:t>Objectifs de qualité</w:t>
      </w:r>
    </w:p>
    <w:p w14:paraId="0043B56D" w14:textId="60AA19E5" w:rsidR="00374129" w:rsidRDefault="00374129" w:rsidP="00DE2650"/>
    <w:p w14:paraId="78B04EB7" w14:textId="1EC8AB3C" w:rsidR="00A7048D" w:rsidRDefault="00A7048D" w:rsidP="00DE2650"/>
    <w:p w14:paraId="10AFE33E" w14:textId="47CEF04C" w:rsidR="00A7048D" w:rsidRPr="002C1150" w:rsidRDefault="00A7048D" w:rsidP="00A7048D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Spécifications fonctionnelles du projet</w:t>
      </w:r>
    </w:p>
    <w:p w14:paraId="467C192A" w14:textId="4631476B" w:rsidR="00BE2F79" w:rsidRPr="00BE2F79" w:rsidRDefault="00A7048D" w:rsidP="00BE2F79">
      <w:pPr>
        <w:rPr>
          <w:color w:val="C0504D" w:themeColor="accent2"/>
        </w:rPr>
      </w:pPr>
      <w:r w:rsidRPr="1B6B08EC">
        <w:rPr>
          <w:rFonts w:ascii="Wingdings" w:eastAsia="Wingdings" w:hAnsi="Wingdings" w:cs="Wingdings"/>
          <w:color w:val="C0504D" w:themeColor="accent2"/>
        </w:rPr>
        <w:t>à</w:t>
      </w:r>
      <w:r w:rsidRPr="1B6B08EC">
        <w:rPr>
          <w:color w:val="C0504D" w:themeColor="accent2"/>
        </w:rPr>
        <w:t xml:space="preserve"> </w:t>
      </w:r>
      <w:r w:rsidR="00BE2F79" w:rsidRPr="1B6B08EC">
        <w:rPr>
          <w:color w:val="C0504D" w:themeColor="accent2"/>
        </w:rPr>
        <w:t>Besoins fonctionnels : décrire les fonctionnalités souhaitées</w:t>
      </w:r>
    </w:p>
    <w:p w14:paraId="4631DCDA" w14:textId="24B42EF8" w:rsidR="00A7048D" w:rsidRPr="002C1150" w:rsidRDefault="7D72976B" w:rsidP="229777E6">
      <w:pPr>
        <w:rPr>
          <w:color w:val="C0504D" w:themeColor="accent2"/>
          <w:highlight w:val="yellow"/>
        </w:rPr>
      </w:pPr>
      <w:r w:rsidRPr="229777E6">
        <w:rPr>
          <w:rFonts w:ascii="Wingdings" w:eastAsia="Wingdings" w:hAnsi="Wingdings" w:cs="Wingdings"/>
          <w:color w:val="C04F4D"/>
          <w:highlight w:val="yellow"/>
        </w:rPr>
        <w:t>à</w:t>
      </w:r>
      <w:r w:rsidRPr="229777E6">
        <w:rPr>
          <w:color w:val="C04F4D"/>
          <w:highlight w:val="yellow"/>
        </w:rPr>
        <w:t xml:space="preserve"> DIAGRAMME UML DES CAS D’UTILISATION</w:t>
      </w:r>
      <w:r w:rsidR="6DE6E9FD" w:rsidRPr="229777E6">
        <w:rPr>
          <w:color w:val="C04F4D"/>
          <w:highlight w:val="yellow"/>
        </w:rPr>
        <w:t xml:space="preserve"> (description du périmètre du projet)</w:t>
      </w:r>
    </w:p>
    <w:p w14:paraId="135DCDE1" w14:textId="048C2F61" w:rsidR="00A7048D" w:rsidRPr="002C1150" w:rsidRDefault="00A7048D" w:rsidP="1B6B08EC"/>
    <w:p w14:paraId="669CAE91" w14:textId="77777777" w:rsidR="00DE2650" w:rsidRPr="002C1150" w:rsidRDefault="00DE2650" w:rsidP="00DE2650"/>
    <w:p w14:paraId="18DD1573" w14:textId="178306FC" w:rsidR="00DE2650" w:rsidRPr="002C1150" w:rsidRDefault="008666A0" w:rsidP="00DE2650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Spécifications techniques</w:t>
      </w:r>
    </w:p>
    <w:p w14:paraId="4DA99F51" w14:textId="427EB200" w:rsidR="008133A4" w:rsidRDefault="008133A4" w:rsidP="008133A4">
      <w:pPr>
        <w:rPr>
          <w:color w:val="C0504D" w:themeColor="accent2"/>
        </w:rPr>
      </w:pPr>
      <w:r w:rsidRPr="1B6B08EC">
        <w:rPr>
          <w:rFonts w:ascii="Wingdings" w:eastAsia="Wingdings" w:hAnsi="Wingdings" w:cs="Wingdings"/>
          <w:color w:val="C0504D" w:themeColor="accent2"/>
        </w:rPr>
        <w:t>à</w:t>
      </w:r>
      <w:r w:rsidRPr="1B6B08EC">
        <w:rPr>
          <w:color w:val="C0504D" w:themeColor="accent2"/>
        </w:rPr>
        <w:t xml:space="preserve"> </w:t>
      </w:r>
      <w:r w:rsidR="00177C64" w:rsidRPr="1B6B08EC">
        <w:rPr>
          <w:color w:val="C0504D" w:themeColor="accent2"/>
        </w:rPr>
        <w:t xml:space="preserve">Caractéristiques techniques du projet : </w:t>
      </w:r>
      <w:r w:rsidR="00046E64" w:rsidRPr="1B6B08EC">
        <w:rPr>
          <w:color w:val="C0504D" w:themeColor="accent2"/>
        </w:rPr>
        <w:t xml:space="preserve">Détailler </w:t>
      </w:r>
      <w:r w:rsidR="003345BF" w:rsidRPr="1B6B08EC">
        <w:rPr>
          <w:color w:val="C0504D" w:themeColor="accent2"/>
        </w:rPr>
        <w:t xml:space="preserve">l’architecture du projet, </w:t>
      </w:r>
      <w:r w:rsidR="00046E64" w:rsidRPr="1B6B08EC">
        <w:rPr>
          <w:color w:val="C0504D" w:themeColor="accent2"/>
        </w:rPr>
        <w:t>les outils, langages, technologies</w:t>
      </w:r>
      <w:r w:rsidR="000110AF" w:rsidRPr="1B6B08EC">
        <w:rPr>
          <w:color w:val="C0504D" w:themeColor="accent2"/>
        </w:rPr>
        <w:t>, etc.</w:t>
      </w:r>
      <w:r w:rsidR="00046E64" w:rsidRPr="1B6B08EC">
        <w:rPr>
          <w:color w:val="C0504D" w:themeColor="accent2"/>
        </w:rPr>
        <w:t xml:space="preserve"> </w:t>
      </w:r>
      <w:r w:rsidR="14610CDC" w:rsidRPr="1B6B08EC">
        <w:rPr>
          <w:color w:val="C0504D" w:themeColor="accent2"/>
        </w:rPr>
        <w:t>U</w:t>
      </w:r>
      <w:r w:rsidR="00046E64" w:rsidRPr="1B6B08EC">
        <w:rPr>
          <w:color w:val="C0504D" w:themeColor="accent2"/>
        </w:rPr>
        <w:t>tilisés</w:t>
      </w:r>
    </w:p>
    <w:p w14:paraId="1B12D78E" w14:textId="22C4824B" w:rsidR="231FEE8B" w:rsidRDefault="231FEE8B" w:rsidP="1B6B08EC">
      <w:pPr>
        <w:rPr>
          <w:color w:val="C0504D" w:themeColor="accent2"/>
          <w:highlight w:val="yellow"/>
        </w:rPr>
      </w:pPr>
      <w:r w:rsidRPr="1B6B08EC">
        <w:rPr>
          <w:rFonts w:ascii="Wingdings" w:eastAsia="Wingdings" w:hAnsi="Wingdings" w:cs="Wingdings"/>
          <w:color w:val="C0504D" w:themeColor="accent2"/>
          <w:highlight w:val="yellow"/>
        </w:rPr>
        <w:t>à</w:t>
      </w:r>
      <w:r w:rsidRPr="1B6B08EC">
        <w:rPr>
          <w:color w:val="C0504D" w:themeColor="accent2"/>
          <w:highlight w:val="yellow"/>
        </w:rPr>
        <w:t xml:space="preserve"> SCHEMA D’ARCHITECTURE</w:t>
      </w:r>
      <w:r w:rsidR="54A971E9" w:rsidRPr="1B6B08EC">
        <w:rPr>
          <w:color w:val="C0504D" w:themeColor="accent2"/>
          <w:highlight w:val="yellow"/>
        </w:rPr>
        <w:t xml:space="preserve"> (client, serveur, protocole de communication,</w:t>
      </w:r>
      <w:r w:rsidR="134E571B" w:rsidRPr="1B6B08EC">
        <w:rPr>
          <w:color w:val="C0504D" w:themeColor="accent2"/>
          <w:highlight w:val="yellow"/>
        </w:rPr>
        <w:t xml:space="preserve"> format </w:t>
      </w:r>
      <w:r w:rsidR="54A971E9" w:rsidRPr="1B6B08EC">
        <w:rPr>
          <w:color w:val="C0504D" w:themeColor="accent2"/>
          <w:highlight w:val="yellow"/>
        </w:rPr>
        <w:t>transport des données, point de sécurité, etc</w:t>
      </w:r>
      <w:r w:rsidR="4C16B657" w:rsidRPr="1B6B08EC">
        <w:rPr>
          <w:color w:val="C0504D" w:themeColor="accent2"/>
          <w:highlight w:val="yellow"/>
        </w:rPr>
        <w:t>.)</w:t>
      </w:r>
    </w:p>
    <w:p w14:paraId="31176C36" w14:textId="25F6A15C" w:rsidR="1B6B08EC" w:rsidRDefault="1B6B08EC" w:rsidP="1B6B08EC">
      <w:pPr>
        <w:rPr>
          <w:color w:val="C0504D" w:themeColor="accent2"/>
        </w:rPr>
      </w:pPr>
    </w:p>
    <w:p w14:paraId="7F51B506" w14:textId="77777777" w:rsidR="008133A4" w:rsidRPr="002C1150" w:rsidRDefault="008133A4" w:rsidP="008133A4">
      <w:pPr>
        <w:rPr>
          <w:i/>
          <w:iCs/>
          <w:color w:val="9BBB59" w:themeColor="accent3"/>
        </w:rPr>
      </w:pPr>
      <w:r w:rsidRPr="002C1150">
        <w:rPr>
          <w:i/>
          <w:iCs/>
          <w:color w:val="9BBB59" w:themeColor="accent3"/>
        </w:rPr>
        <w:t>Exemple :</w:t>
      </w:r>
    </w:p>
    <w:p w14:paraId="775CE7DC" w14:textId="77777777" w:rsidR="00046E64" w:rsidRPr="00087834" w:rsidRDefault="00046E64" w:rsidP="00046E64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L’application est développée dans la version de Symfony 3.4 avec </w:t>
      </w:r>
      <w:proofErr w:type="spellStart"/>
      <w:r w:rsidRPr="00087834">
        <w:rPr>
          <w:color w:val="4F6228" w:themeColor="accent3" w:themeShade="80"/>
        </w:rPr>
        <w:t>Twig</w:t>
      </w:r>
      <w:proofErr w:type="spellEnd"/>
      <w:r w:rsidRPr="00087834">
        <w:rPr>
          <w:color w:val="4F6228" w:themeColor="accent3" w:themeShade="80"/>
        </w:rPr>
        <w:t xml:space="preserve"> comme moteur de </w:t>
      </w:r>
      <w:proofErr w:type="spellStart"/>
      <w:r w:rsidRPr="00087834">
        <w:rPr>
          <w:color w:val="4F6228" w:themeColor="accent3" w:themeShade="80"/>
        </w:rPr>
        <w:t>template</w:t>
      </w:r>
      <w:proofErr w:type="spellEnd"/>
      <w:r w:rsidRPr="00087834">
        <w:rPr>
          <w:color w:val="4F6228" w:themeColor="accent3" w:themeShade="80"/>
        </w:rPr>
        <w:t xml:space="preserve"> et Doctrine comme ORM. </w:t>
      </w:r>
    </w:p>
    <w:p w14:paraId="4237CA40" w14:textId="77777777" w:rsidR="00046E64" w:rsidRPr="00087834" w:rsidRDefault="00046E64" w:rsidP="00046E64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Les données sont persistées dans une Base de données MySQL, cette BDD est accessible via le système de gestion de base de données </w:t>
      </w:r>
      <w:proofErr w:type="spellStart"/>
      <w:r w:rsidRPr="00087834">
        <w:rPr>
          <w:color w:val="4F6228" w:themeColor="accent3" w:themeShade="80"/>
        </w:rPr>
        <w:t>PHPmyAdmin</w:t>
      </w:r>
      <w:proofErr w:type="spellEnd"/>
      <w:r w:rsidRPr="00087834">
        <w:rPr>
          <w:color w:val="4F6228" w:themeColor="accent3" w:themeShade="80"/>
        </w:rPr>
        <w:t xml:space="preserve">. </w:t>
      </w:r>
    </w:p>
    <w:p w14:paraId="7156BF4E" w14:textId="77777777" w:rsidR="00046E64" w:rsidRPr="00087834" w:rsidRDefault="00046E64" w:rsidP="00046E64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Le Front utilise les technologies CSS, HTML et Javascript. </w:t>
      </w:r>
    </w:p>
    <w:p w14:paraId="27F60D2C" w14:textId="77777777" w:rsidR="00046E64" w:rsidRPr="00087834" w:rsidRDefault="00046E64" w:rsidP="00046E64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Le Framework CSS Bootstrap permet de mettre en forme les formulaires et de rendre l’application responsive. </w:t>
      </w:r>
    </w:p>
    <w:p w14:paraId="256411F3" w14:textId="77777777" w:rsidR="00046E64" w:rsidRPr="00087834" w:rsidRDefault="00046E64" w:rsidP="00046E64">
      <w:pPr>
        <w:rPr>
          <w:color w:val="4F6228" w:themeColor="accent3" w:themeShade="80"/>
        </w:rPr>
      </w:pPr>
      <w:r w:rsidRPr="00087834">
        <w:rPr>
          <w:color w:val="4F6228" w:themeColor="accent3" w:themeShade="80"/>
        </w:rPr>
        <w:t xml:space="preserve">Docker est utilisé pour construire l’environnement de développement. </w:t>
      </w:r>
      <w:proofErr w:type="spellStart"/>
      <w:r w:rsidRPr="00087834">
        <w:rPr>
          <w:color w:val="4F6228" w:themeColor="accent3" w:themeShade="80"/>
        </w:rPr>
        <w:t>PHPStorm</w:t>
      </w:r>
      <w:proofErr w:type="spellEnd"/>
      <w:r w:rsidRPr="00087834">
        <w:rPr>
          <w:color w:val="4F6228" w:themeColor="accent3" w:themeShade="80"/>
        </w:rPr>
        <w:t xml:space="preserve"> est utilisé comme </w:t>
      </w:r>
      <w:proofErr w:type="gramStart"/>
      <w:r w:rsidRPr="00087834">
        <w:rPr>
          <w:color w:val="4F6228" w:themeColor="accent3" w:themeShade="80"/>
        </w:rPr>
        <w:t>IDE..</w:t>
      </w:r>
      <w:proofErr w:type="gramEnd"/>
      <w:r w:rsidRPr="00087834">
        <w:rPr>
          <w:color w:val="4F6228" w:themeColor="accent3" w:themeShade="80"/>
        </w:rPr>
        <w:t xml:space="preserve"> </w:t>
      </w:r>
    </w:p>
    <w:p w14:paraId="6925DFD0" w14:textId="6D082326" w:rsidR="008133A4" w:rsidRPr="002C1150" w:rsidRDefault="008133A4" w:rsidP="00DE2650"/>
    <w:p w14:paraId="6C395AEB" w14:textId="77777777" w:rsidR="008133A4" w:rsidRPr="002C1150" w:rsidRDefault="008133A4" w:rsidP="00DE2650"/>
    <w:p w14:paraId="1709F6A4" w14:textId="7CA6D7D4" w:rsidR="008666A0" w:rsidRPr="002C1150" w:rsidRDefault="008666A0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Réalisations du candidat comportant les extraits de code les plus significatifs et en les argumentant, y compris pour la sécurité</w:t>
      </w:r>
    </w:p>
    <w:p w14:paraId="3532D446" w14:textId="21EDDFDE" w:rsidR="00A531F6" w:rsidRPr="005B2187" w:rsidRDefault="005B2187" w:rsidP="00DE2650">
      <w:pPr>
        <w:rPr>
          <w:color w:val="C0504D" w:themeColor="accent2"/>
        </w:rPr>
      </w:pPr>
      <w:r w:rsidRPr="1B6B08EC">
        <w:rPr>
          <w:rFonts w:ascii="Wingdings" w:eastAsia="Wingdings" w:hAnsi="Wingdings" w:cs="Wingdings"/>
          <w:color w:val="C0504D" w:themeColor="accent2"/>
        </w:rPr>
        <w:t>à</w:t>
      </w:r>
      <w:r w:rsidRPr="1B6B08EC">
        <w:rPr>
          <w:color w:val="C0504D" w:themeColor="accent2"/>
        </w:rPr>
        <w:t xml:space="preserve"> </w:t>
      </w:r>
      <w:r w:rsidR="00A531F6" w:rsidRPr="1B6B08EC">
        <w:rPr>
          <w:color w:val="C0504D" w:themeColor="accent2"/>
        </w:rPr>
        <w:t xml:space="preserve">Focus sur des </w:t>
      </w:r>
      <w:r w:rsidR="009446FE" w:rsidRPr="1B6B08EC">
        <w:rPr>
          <w:color w:val="C0504D" w:themeColor="accent2"/>
        </w:rPr>
        <w:t>réalisations</w:t>
      </w:r>
      <w:r w:rsidR="00A531F6" w:rsidRPr="1B6B08EC">
        <w:rPr>
          <w:color w:val="C0504D" w:themeColor="accent2"/>
        </w:rPr>
        <w:t xml:space="preserve"> représentatives pour illustrer : </w:t>
      </w:r>
      <w:r w:rsidRPr="1B6B08EC">
        <w:rPr>
          <w:color w:val="C0504D" w:themeColor="accent2"/>
        </w:rPr>
        <w:t>IHM / base de données / back</w:t>
      </w:r>
      <w:r w:rsidR="00630A72" w:rsidRPr="1B6B08EC">
        <w:rPr>
          <w:color w:val="C0504D" w:themeColor="accent2"/>
        </w:rPr>
        <w:t xml:space="preserve"> + illustrer avec des captures d’écran du code</w:t>
      </w:r>
    </w:p>
    <w:p w14:paraId="386219B3" w14:textId="09FF87EA" w:rsidR="022E7D96" w:rsidRDefault="022E7D96" w:rsidP="1B6B08EC">
      <w:pPr>
        <w:rPr>
          <w:color w:val="C0504D" w:themeColor="accent2"/>
          <w:highlight w:val="yellow"/>
        </w:rPr>
      </w:pPr>
      <w:r w:rsidRPr="1B6B08EC">
        <w:rPr>
          <w:rFonts w:ascii="Wingdings" w:eastAsia="Wingdings" w:hAnsi="Wingdings" w:cs="Wingdings"/>
          <w:color w:val="C0504D" w:themeColor="accent2"/>
          <w:highlight w:val="yellow"/>
        </w:rPr>
        <w:t>à</w:t>
      </w:r>
      <w:r w:rsidRPr="1B6B08EC">
        <w:rPr>
          <w:color w:val="C0504D" w:themeColor="accent2"/>
          <w:highlight w:val="yellow"/>
        </w:rPr>
        <w:t xml:space="preserve"> CAS D’UTILISATION </w:t>
      </w:r>
      <w:r w:rsidR="16E0030C" w:rsidRPr="1B6B08EC">
        <w:rPr>
          <w:color w:val="C0504D" w:themeColor="accent2"/>
          <w:highlight w:val="yellow"/>
        </w:rPr>
        <w:t>SCENARISES</w:t>
      </w:r>
      <w:r w:rsidRPr="1B6B08EC">
        <w:rPr>
          <w:color w:val="C0504D" w:themeColor="accent2"/>
          <w:highlight w:val="yellow"/>
        </w:rPr>
        <w:t xml:space="preserve"> ou USER STORY / MAQUETTES / SCHEMAS DE BASE DE DONNEES (MCD – MPD) / SCRIPT</w:t>
      </w:r>
      <w:r w:rsidR="78A2E8EA" w:rsidRPr="1B6B08EC">
        <w:rPr>
          <w:color w:val="C0504D" w:themeColor="accent2"/>
          <w:highlight w:val="yellow"/>
        </w:rPr>
        <w:t xml:space="preserve"> DE CREATION BDD / CODE SOUR</w:t>
      </w:r>
      <w:r w:rsidR="0DFA7678" w:rsidRPr="1B6B08EC">
        <w:rPr>
          <w:color w:val="C0504D" w:themeColor="accent2"/>
          <w:highlight w:val="yellow"/>
        </w:rPr>
        <w:t>CE (FRONT + BACK)</w:t>
      </w:r>
    </w:p>
    <w:p w14:paraId="293148A9" w14:textId="3DB20278" w:rsidR="005B2187" w:rsidRDefault="005B2187" w:rsidP="00DE2650"/>
    <w:p w14:paraId="71157F9F" w14:textId="77777777" w:rsidR="00630A72" w:rsidRPr="002C1150" w:rsidRDefault="00630A72" w:rsidP="00DE2650"/>
    <w:p w14:paraId="7447A3C7" w14:textId="6F8997B9" w:rsidR="008666A0" w:rsidRPr="002C1150" w:rsidRDefault="008666A0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Présentation du jeu d’essai élaboré par le candidat de la fonctionnalité la plus représentative</w:t>
      </w:r>
    </w:p>
    <w:p w14:paraId="0C8E9191" w14:textId="62B85F19" w:rsidR="00DE2650" w:rsidRPr="00035520" w:rsidRDefault="00035520" w:rsidP="229777E6">
      <w:pPr>
        <w:rPr>
          <w:color w:val="C0504D" w:themeColor="accent2"/>
        </w:rPr>
      </w:pPr>
      <w:r w:rsidRPr="229777E6">
        <w:rPr>
          <w:rFonts w:ascii="Wingdings" w:eastAsia="Wingdings" w:hAnsi="Wingdings" w:cs="Wingdings"/>
          <w:color w:val="C04F4D"/>
        </w:rPr>
        <w:t>à</w:t>
      </w:r>
      <w:r w:rsidRPr="229777E6">
        <w:rPr>
          <w:color w:val="C04F4D"/>
        </w:rPr>
        <w:t xml:space="preserve"> </w:t>
      </w:r>
      <w:r w:rsidR="00A47EB3" w:rsidRPr="229777E6">
        <w:rPr>
          <w:color w:val="C04F4D"/>
        </w:rPr>
        <w:t>Données en entrée, données attendues, données obtenues</w:t>
      </w:r>
      <w:r w:rsidR="00E95F6F" w:rsidRPr="229777E6">
        <w:rPr>
          <w:color w:val="C04F4D"/>
        </w:rPr>
        <w:t>, tests</w:t>
      </w:r>
      <w:r w:rsidR="3FC0AD06" w:rsidRPr="229777E6">
        <w:rPr>
          <w:color w:val="C04F4D"/>
        </w:rPr>
        <w:t xml:space="preserve">, </w:t>
      </w:r>
      <w:r w:rsidR="68035219" w:rsidRPr="229777E6">
        <w:rPr>
          <w:color w:val="C04F4D"/>
        </w:rPr>
        <w:t xml:space="preserve">décrire le </w:t>
      </w:r>
      <w:r w:rsidR="3FC0AD06" w:rsidRPr="229777E6">
        <w:rPr>
          <w:color w:val="C04F4D"/>
        </w:rPr>
        <w:t>processus de test mis en place</w:t>
      </w:r>
      <w:r w:rsidR="23E823BB" w:rsidRPr="229777E6">
        <w:rPr>
          <w:color w:val="C04F4D"/>
        </w:rPr>
        <w:t xml:space="preserve"> (outils, intégration continue, etc.)</w:t>
      </w:r>
    </w:p>
    <w:p w14:paraId="69FE313A" w14:textId="2A0B6735" w:rsidR="009625CF" w:rsidRDefault="009625CF" w:rsidP="1B6B08EC"/>
    <w:p w14:paraId="183D206E" w14:textId="77777777" w:rsidR="009625CF" w:rsidRPr="002C1150" w:rsidRDefault="009625CF" w:rsidP="00DE2650"/>
    <w:p w14:paraId="7B62FDF4" w14:textId="08A2DAAD" w:rsidR="008666A0" w:rsidRPr="002C1150" w:rsidRDefault="008666A0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Description de la veille, effectuée par le candidat durant le projet, sur les vulnérabilités de sécurité</w:t>
      </w:r>
    </w:p>
    <w:p w14:paraId="139475B2" w14:textId="77777777" w:rsidR="00953167" w:rsidRPr="00953167" w:rsidRDefault="00587821" w:rsidP="00DE2650">
      <w:pPr>
        <w:rPr>
          <w:color w:val="C0504D" w:themeColor="accent2"/>
        </w:rPr>
      </w:pPr>
      <w:r w:rsidRPr="00953167">
        <w:rPr>
          <w:rFonts w:ascii="Wingdings" w:eastAsia="Wingdings" w:hAnsi="Wingdings" w:cs="Wingdings"/>
          <w:color w:val="C0504D" w:themeColor="accent2"/>
        </w:rPr>
        <w:t>à</w:t>
      </w:r>
      <w:r w:rsidRPr="00953167">
        <w:rPr>
          <w:color w:val="C0504D" w:themeColor="accent2"/>
        </w:rPr>
        <w:t xml:space="preserve"> Faire </w:t>
      </w:r>
      <w:r w:rsidR="001E6A40" w:rsidRPr="00953167">
        <w:rPr>
          <w:color w:val="C0504D" w:themeColor="accent2"/>
        </w:rPr>
        <w:t>une</w:t>
      </w:r>
      <w:r w:rsidR="00027BAC" w:rsidRPr="00953167">
        <w:rPr>
          <w:color w:val="C0504D" w:themeColor="accent2"/>
        </w:rPr>
        <w:t xml:space="preserve"> veille sur les vulnérabilités de sécurité </w:t>
      </w:r>
      <w:r w:rsidRPr="00953167">
        <w:rPr>
          <w:color w:val="C0504D" w:themeColor="accent2"/>
        </w:rPr>
        <w:t>du projet</w:t>
      </w:r>
      <w:r w:rsidR="00813B37" w:rsidRPr="00953167">
        <w:rPr>
          <w:color w:val="C0504D" w:themeColor="accent2"/>
        </w:rPr>
        <w:t xml:space="preserve"> : </w:t>
      </w:r>
    </w:p>
    <w:p w14:paraId="337BDBB8" w14:textId="0A147E21" w:rsidR="00953167" w:rsidRPr="00953167" w:rsidRDefault="00953167" w:rsidP="00953167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953167">
        <w:rPr>
          <w:color w:val="C0504D" w:themeColor="accent2"/>
          <w:sz w:val="22"/>
          <w:szCs w:val="22"/>
        </w:rPr>
        <w:t xml:space="preserve">Sites et mots-clés </w:t>
      </w:r>
      <w:r w:rsidR="001B115A">
        <w:rPr>
          <w:color w:val="C0504D" w:themeColor="accent2"/>
          <w:sz w:val="22"/>
          <w:szCs w:val="22"/>
        </w:rPr>
        <w:t xml:space="preserve">de recherche </w:t>
      </w:r>
      <w:r w:rsidRPr="00953167">
        <w:rPr>
          <w:color w:val="C0504D" w:themeColor="accent2"/>
          <w:sz w:val="22"/>
          <w:szCs w:val="22"/>
        </w:rPr>
        <w:t>utilisés</w:t>
      </w:r>
    </w:p>
    <w:p w14:paraId="46464D9C" w14:textId="1D2DAB02" w:rsidR="00953167" w:rsidRPr="00953167" w:rsidRDefault="00953167" w:rsidP="00953167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953167">
        <w:rPr>
          <w:color w:val="C0504D" w:themeColor="accent2"/>
          <w:sz w:val="22"/>
          <w:szCs w:val="22"/>
        </w:rPr>
        <w:t>Vulnérabilités</w:t>
      </w:r>
      <w:r w:rsidR="0091458D">
        <w:rPr>
          <w:color w:val="C0504D" w:themeColor="accent2"/>
          <w:sz w:val="22"/>
          <w:szCs w:val="22"/>
        </w:rPr>
        <w:t xml:space="preserve"> trouvées</w:t>
      </w:r>
      <w:r w:rsidRPr="00953167">
        <w:rPr>
          <w:color w:val="C0504D" w:themeColor="accent2"/>
          <w:sz w:val="22"/>
          <w:szCs w:val="22"/>
        </w:rPr>
        <w:t xml:space="preserve"> sur le projet</w:t>
      </w:r>
    </w:p>
    <w:p w14:paraId="20F135BF" w14:textId="5E390289" w:rsidR="00587821" w:rsidRPr="00953167" w:rsidRDefault="00953167" w:rsidP="00953167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953167">
        <w:rPr>
          <w:color w:val="C0504D" w:themeColor="accent2"/>
          <w:sz w:val="22"/>
          <w:szCs w:val="22"/>
        </w:rPr>
        <w:t>E</w:t>
      </w:r>
      <w:r w:rsidR="00813B37" w:rsidRPr="00953167">
        <w:rPr>
          <w:color w:val="C0504D" w:themeColor="accent2"/>
          <w:sz w:val="22"/>
          <w:szCs w:val="22"/>
        </w:rPr>
        <w:t>ventuelles corrections à apporter pour les corriger</w:t>
      </w:r>
    </w:p>
    <w:p w14:paraId="6AABC3DC" w14:textId="2DEBB01D" w:rsidR="00DE2650" w:rsidRPr="00027BAC" w:rsidRDefault="00813B37" w:rsidP="00DE2650">
      <w:pPr>
        <w:rPr>
          <w:color w:val="C0504D" w:themeColor="accent2"/>
        </w:rPr>
      </w:pPr>
      <w:r w:rsidRPr="1B6B08EC">
        <w:rPr>
          <w:color w:val="C0504D" w:themeColor="accent2"/>
        </w:rPr>
        <w:t xml:space="preserve">La veille </w:t>
      </w:r>
      <w:r w:rsidR="00027BAC" w:rsidRPr="1B6B08EC">
        <w:rPr>
          <w:color w:val="C0504D" w:themeColor="accent2"/>
        </w:rPr>
        <w:t xml:space="preserve">est liée à l’une des deux compétences « </w:t>
      </w:r>
      <w:r w:rsidR="003B7CD6" w:rsidRPr="1B6B08EC">
        <w:rPr>
          <w:color w:val="C0504D" w:themeColor="accent2"/>
        </w:rPr>
        <w:t xml:space="preserve">Développer la partie </w:t>
      </w:r>
      <w:proofErr w:type="spellStart"/>
      <w:r w:rsidR="003B7CD6" w:rsidRPr="1B6B08EC">
        <w:rPr>
          <w:color w:val="C0504D" w:themeColor="accent2"/>
        </w:rPr>
        <w:t>front-end</w:t>
      </w:r>
      <w:proofErr w:type="spellEnd"/>
      <w:r w:rsidR="003B7CD6" w:rsidRPr="1B6B08EC">
        <w:rPr>
          <w:color w:val="C0504D" w:themeColor="accent2"/>
        </w:rPr>
        <w:t xml:space="preserve"> d’une interface utilisateur web</w:t>
      </w:r>
      <w:r w:rsidR="00AB55DD" w:rsidRPr="1B6B08EC">
        <w:rPr>
          <w:color w:val="C0504D" w:themeColor="accent2"/>
        </w:rPr>
        <w:t> »</w:t>
      </w:r>
      <w:r w:rsidR="003B7CD6" w:rsidRPr="1B6B08EC">
        <w:rPr>
          <w:color w:val="C0504D" w:themeColor="accent2"/>
        </w:rPr>
        <w:t xml:space="preserve">, </w:t>
      </w:r>
      <w:r w:rsidR="00AB55DD" w:rsidRPr="1B6B08EC">
        <w:rPr>
          <w:color w:val="C0504D" w:themeColor="accent2"/>
        </w:rPr>
        <w:t>« </w:t>
      </w:r>
      <w:r w:rsidR="003B7CD6" w:rsidRPr="1B6B08EC">
        <w:rPr>
          <w:color w:val="C0504D" w:themeColor="accent2"/>
        </w:rPr>
        <w:t xml:space="preserve">Développer la partie </w:t>
      </w:r>
      <w:proofErr w:type="spellStart"/>
      <w:r w:rsidR="003B7CD6" w:rsidRPr="1B6B08EC">
        <w:rPr>
          <w:color w:val="C0504D" w:themeColor="accent2"/>
        </w:rPr>
        <w:t>back-end</w:t>
      </w:r>
      <w:proofErr w:type="spellEnd"/>
      <w:r w:rsidR="00AB55DD" w:rsidRPr="1B6B08EC">
        <w:rPr>
          <w:color w:val="C0504D" w:themeColor="accent2"/>
        </w:rPr>
        <w:t xml:space="preserve"> </w:t>
      </w:r>
      <w:r w:rsidR="003B7CD6" w:rsidRPr="1B6B08EC">
        <w:rPr>
          <w:color w:val="C0504D" w:themeColor="accent2"/>
        </w:rPr>
        <w:t>d’une interface utilisateur web</w:t>
      </w:r>
      <w:r w:rsidR="00AB55DD" w:rsidRPr="1B6B08EC">
        <w:rPr>
          <w:color w:val="C0504D" w:themeColor="accent2"/>
        </w:rPr>
        <w:t> »</w:t>
      </w:r>
      <w:r w:rsidR="003B7CD6" w:rsidRPr="1B6B08EC">
        <w:rPr>
          <w:color w:val="C0504D" w:themeColor="accent2"/>
        </w:rPr>
        <w:t xml:space="preserve">, </w:t>
      </w:r>
      <w:r w:rsidR="00AB55DD" w:rsidRPr="1B6B08EC">
        <w:rPr>
          <w:color w:val="C0504D" w:themeColor="accent2"/>
        </w:rPr>
        <w:t>« </w:t>
      </w:r>
      <w:r w:rsidR="003B7CD6" w:rsidRPr="1B6B08EC">
        <w:rPr>
          <w:color w:val="C0504D" w:themeColor="accent2"/>
        </w:rPr>
        <w:t>Développer des composants d’accès aux données</w:t>
      </w:r>
      <w:r w:rsidR="00AB55DD" w:rsidRPr="1B6B08EC">
        <w:rPr>
          <w:color w:val="C0504D" w:themeColor="accent2"/>
        </w:rPr>
        <w:t> »</w:t>
      </w:r>
      <w:r w:rsidR="003B7CD6" w:rsidRPr="1B6B08EC">
        <w:rPr>
          <w:color w:val="C0504D" w:themeColor="accent2"/>
        </w:rPr>
        <w:t xml:space="preserve">, </w:t>
      </w:r>
      <w:r w:rsidR="00AB55DD" w:rsidRPr="1B6B08EC">
        <w:rPr>
          <w:color w:val="C0504D" w:themeColor="accent2"/>
        </w:rPr>
        <w:t>« </w:t>
      </w:r>
      <w:r w:rsidR="003B7CD6" w:rsidRPr="1B6B08EC">
        <w:rPr>
          <w:color w:val="C0504D" w:themeColor="accent2"/>
        </w:rPr>
        <w:t>Développer des composants dans le langage d’une base de données</w:t>
      </w:r>
      <w:r w:rsidR="00EC1E80" w:rsidRPr="1B6B08EC">
        <w:rPr>
          <w:color w:val="C0504D" w:themeColor="accent2"/>
        </w:rPr>
        <w:t> »</w:t>
      </w:r>
      <w:r w:rsidR="003B7CD6" w:rsidRPr="1B6B08EC">
        <w:rPr>
          <w:color w:val="C0504D" w:themeColor="accent2"/>
        </w:rPr>
        <w:t xml:space="preserve">, </w:t>
      </w:r>
      <w:r w:rsidR="00EC1E80" w:rsidRPr="1B6B08EC">
        <w:rPr>
          <w:color w:val="C0504D" w:themeColor="accent2"/>
        </w:rPr>
        <w:t>« </w:t>
      </w:r>
      <w:r w:rsidR="003B7CD6" w:rsidRPr="1B6B08EC">
        <w:rPr>
          <w:color w:val="C0504D" w:themeColor="accent2"/>
        </w:rPr>
        <w:t>Développer des composants métier</w:t>
      </w:r>
      <w:r w:rsidR="00EC1E80" w:rsidRPr="1B6B08EC">
        <w:rPr>
          <w:color w:val="C0504D" w:themeColor="accent2"/>
        </w:rPr>
        <w:t> »</w:t>
      </w:r>
      <w:r w:rsidR="003B7CD6" w:rsidRPr="1B6B08EC">
        <w:rPr>
          <w:color w:val="C0504D" w:themeColor="accent2"/>
        </w:rPr>
        <w:t xml:space="preserve"> ou </w:t>
      </w:r>
      <w:r w:rsidR="00EC1E80" w:rsidRPr="1B6B08EC">
        <w:rPr>
          <w:color w:val="C0504D" w:themeColor="accent2"/>
        </w:rPr>
        <w:t>« </w:t>
      </w:r>
      <w:r w:rsidR="003B7CD6" w:rsidRPr="1B6B08EC">
        <w:rPr>
          <w:color w:val="C0504D" w:themeColor="accent2"/>
        </w:rPr>
        <w:t>Développer une application mobile</w:t>
      </w:r>
      <w:r w:rsidR="00EC1E80" w:rsidRPr="1B6B08EC">
        <w:rPr>
          <w:color w:val="C0504D" w:themeColor="accent2"/>
        </w:rPr>
        <w:t> »</w:t>
      </w:r>
      <w:r w:rsidR="00027BAC" w:rsidRPr="1B6B08EC">
        <w:rPr>
          <w:color w:val="C0504D" w:themeColor="accent2"/>
        </w:rPr>
        <w:t xml:space="preserve"> dans le cadre du projet en entreprise</w:t>
      </w:r>
    </w:p>
    <w:p w14:paraId="120DC3C5" w14:textId="34704429" w:rsidR="6B063573" w:rsidRDefault="6B063573" w:rsidP="1B6B08EC">
      <w:pPr>
        <w:rPr>
          <w:color w:val="C0504D" w:themeColor="accent2"/>
          <w:highlight w:val="yellow"/>
        </w:rPr>
      </w:pPr>
      <w:r w:rsidRPr="1B6B08EC">
        <w:rPr>
          <w:rFonts w:ascii="Wingdings" w:eastAsia="Wingdings" w:hAnsi="Wingdings" w:cs="Wingdings"/>
          <w:color w:val="C0504D" w:themeColor="accent2"/>
          <w:highlight w:val="yellow"/>
        </w:rPr>
        <w:t>à</w:t>
      </w:r>
      <w:r w:rsidRPr="1B6B08EC">
        <w:rPr>
          <w:color w:val="C0504D" w:themeColor="accent2"/>
          <w:highlight w:val="yellow"/>
        </w:rPr>
        <w:t xml:space="preserve"> SITE CONSULTABLE : </w:t>
      </w:r>
      <w:hyperlink r:id="rId18">
        <w:r w:rsidRPr="1B6B08EC">
          <w:rPr>
            <w:rStyle w:val="Lienhypertexte"/>
            <w:highlight w:val="yellow"/>
          </w:rPr>
          <w:t>https://owasp.org/www-project-top-ten/</w:t>
        </w:r>
      </w:hyperlink>
    </w:p>
    <w:p w14:paraId="6AA4E312" w14:textId="75EC3FEC" w:rsidR="6B063573" w:rsidRDefault="6B063573" w:rsidP="229777E6">
      <w:pPr>
        <w:rPr>
          <w:color w:val="C0504D" w:themeColor="accent2"/>
          <w:highlight w:val="yellow"/>
        </w:rPr>
      </w:pPr>
      <w:r w:rsidRPr="229777E6">
        <w:rPr>
          <w:color w:val="C04F4D"/>
          <w:highlight w:val="yellow"/>
        </w:rPr>
        <w:t xml:space="preserve">+ discussion </w:t>
      </w:r>
      <w:r w:rsidR="6FFCCF47" w:rsidRPr="229777E6">
        <w:rPr>
          <w:color w:val="C04F4D"/>
          <w:highlight w:val="yellow"/>
        </w:rPr>
        <w:t>à</w:t>
      </w:r>
      <w:r w:rsidRPr="229777E6">
        <w:rPr>
          <w:color w:val="C04F4D"/>
          <w:highlight w:val="yellow"/>
        </w:rPr>
        <w:t xml:space="preserve"> mener avec les tuteurs/architectes logiciels</w:t>
      </w:r>
      <w:r w:rsidR="699638E3" w:rsidRPr="229777E6">
        <w:rPr>
          <w:color w:val="C04F4D"/>
          <w:highlight w:val="yellow"/>
        </w:rPr>
        <w:t>/lead tech de la société</w:t>
      </w:r>
      <w:r w:rsidR="6887843B" w:rsidRPr="229777E6">
        <w:rPr>
          <w:color w:val="C04F4D"/>
          <w:highlight w:val="yellow"/>
        </w:rPr>
        <w:t xml:space="preserve"> sur les points de sécurité en rapport direct avec le projet</w:t>
      </w:r>
    </w:p>
    <w:p w14:paraId="2F671C48" w14:textId="563ECCB5" w:rsidR="1B6B08EC" w:rsidRDefault="1B6B08EC" w:rsidP="1B6B08EC">
      <w:pPr>
        <w:rPr>
          <w:color w:val="C0504D" w:themeColor="accent2"/>
        </w:rPr>
      </w:pPr>
    </w:p>
    <w:p w14:paraId="6CB67D82" w14:textId="526BC9EA" w:rsidR="00813B37" w:rsidRPr="002C1150" w:rsidRDefault="00813B37" w:rsidP="229777E6"/>
    <w:p w14:paraId="1FB572CD" w14:textId="42A4AB62" w:rsidR="008666A0" w:rsidRPr="002C1150" w:rsidRDefault="008666A0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>Description d’une situation de travail ayant nécessité une recherche, effectuée par le candidat durant le projet</w:t>
      </w:r>
    </w:p>
    <w:p w14:paraId="2B5E9B96" w14:textId="77777777" w:rsidR="00736A71" w:rsidRDefault="00A47EB3" w:rsidP="00A47EB3">
      <w:pPr>
        <w:rPr>
          <w:color w:val="C0504D" w:themeColor="accent2"/>
        </w:rPr>
      </w:pPr>
      <w:r w:rsidRPr="00A47EB3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4F05C8" w:rsidRPr="00A47EB3">
        <w:rPr>
          <w:color w:val="C0504D" w:themeColor="accent2"/>
        </w:rPr>
        <w:t>Présenter</w:t>
      </w:r>
      <w:r w:rsidR="00736A71">
        <w:rPr>
          <w:color w:val="C0504D" w:themeColor="accent2"/>
        </w:rPr>
        <w:t> :</w:t>
      </w:r>
    </w:p>
    <w:p w14:paraId="227E2F80" w14:textId="0459B9CD" w:rsidR="00736A71" w:rsidRPr="001B115A" w:rsidRDefault="00736A71" w:rsidP="00736A71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1B115A">
        <w:rPr>
          <w:color w:val="C0504D" w:themeColor="accent2"/>
          <w:sz w:val="22"/>
          <w:szCs w:val="22"/>
        </w:rPr>
        <w:t>V</w:t>
      </w:r>
      <w:r w:rsidR="00FE607C" w:rsidRPr="001B115A">
        <w:rPr>
          <w:color w:val="C0504D" w:themeColor="accent2"/>
          <w:sz w:val="22"/>
          <w:szCs w:val="22"/>
        </w:rPr>
        <w:t>otre besoin</w:t>
      </w:r>
    </w:p>
    <w:p w14:paraId="1BCC49C9" w14:textId="77777777" w:rsidR="001B115A" w:rsidRPr="001B115A" w:rsidRDefault="001B115A" w:rsidP="001B115A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1B115A">
        <w:rPr>
          <w:color w:val="C0504D" w:themeColor="accent2"/>
          <w:sz w:val="22"/>
          <w:szCs w:val="22"/>
        </w:rPr>
        <w:t>Sites et mots-clés de recherche utilisés</w:t>
      </w:r>
    </w:p>
    <w:p w14:paraId="01399C4F" w14:textId="602900CF" w:rsidR="00736A71" w:rsidRPr="001B115A" w:rsidRDefault="001B115A" w:rsidP="00736A71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1B115A">
        <w:rPr>
          <w:color w:val="C0504D" w:themeColor="accent2"/>
          <w:sz w:val="22"/>
          <w:szCs w:val="22"/>
        </w:rPr>
        <w:t xml:space="preserve">Critères de sélection </w:t>
      </w:r>
      <w:proofErr w:type="spellStart"/>
      <w:r w:rsidRPr="001B115A">
        <w:rPr>
          <w:color w:val="C0504D" w:themeColor="accent2"/>
          <w:sz w:val="22"/>
          <w:szCs w:val="22"/>
        </w:rPr>
        <w:t>du·des</w:t>
      </w:r>
      <w:proofErr w:type="spellEnd"/>
      <w:r w:rsidRPr="001B115A">
        <w:rPr>
          <w:color w:val="C0504D" w:themeColor="accent2"/>
          <w:sz w:val="22"/>
          <w:szCs w:val="22"/>
        </w:rPr>
        <w:t xml:space="preserve"> </w:t>
      </w:r>
      <w:proofErr w:type="spellStart"/>
      <w:r w:rsidRPr="001B115A">
        <w:rPr>
          <w:color w:val="C0504D" w:themeColor="accent2"/>
          <w:sz w:val="22"/>
          <w:szCs w:val="22"/>
        </w:rPr>
        <w:t>site·s</w:t>
      </w:r>
      <w:proofErr w:type="spellEnd"/>
    </w:p>
    <w:p w14:paraId="352A6029" w14:textId="01BAC85D" w:rsidR="00F57B4F" w:rsidRPr="001B115A" w:rsidRDefault="001B115A" w:rsidP="00736A71">
      <w:pPr>
        <w:pStyle w:val="Paragraphedeliste"/>
        <w:numPr>
          <w:ilvl w:val="0"/>
          <w:numId w:val="11"/>
        </w:numPr>
        <w:rPr>
          <w:color w:val="C0504D" w:themeColor="accent2"/>
          <w:sz w:val="22"/>
          <w:szCs w:val="22"/>
        </w:rPr>
      </w:pPr>
      <w:r w:rsidRPr="001B115A">
        <w:rPr>
          <w:color w:val="C0504D" w:themeColor="accent2"/>
          <w:sz w:val="22"/>
          <w:szCs w:val="22"/>
        </w:rPr>
        <w:t>C</w:t>
      </w:r>
      <w:r w:rsidR="00B84B13" w:rsidRPr="001B115A">
        <w:rPr>
          <w:color w:val="C0504D" w:themeColor="accent2"/>
          <w:sz w:val="22"/>
          <w:szCs w:val="22"/>
        </w:rPr>
        <w:t>omment ces recherches ont été mises en œuvre dans le cadre du travail</w:t>
      </w:r>
    </w:p>
    <w:p w14:paraId="39BAEDAD" w14:textId="627B525A" w:rsidR="00736A71" w:rsidRDefault="003F545F" w:rsidP="00736A71">
      <w:pPr>
        <w:rPr>
          <w:color w:val="C0504D" w:themeColor="accent2"/>
        </w:rPr>
      </w:pPr>
      <w:r>
        <w:rPr>
          <w:color w:val="C0504D" w:themeColor="accent2"/>
        </w:rPr>
        <w:t>Cette description c</w:t>
      </w:r>
      <w:r w:rsidR="00736A71" w:rsidRPr="00A47EB3">
        <w:rPr>
          <w:color w:val="C0504D" w:themeColor="accent2"/>
        </w:rPr>
        <w:t>oncerne un problème technique ou une nouvelle fonctionnalité à mettre en œuvre</w:t>
      </w:r>
      <w:r w:rsidR="00736A71">
        <w:rPr>
          <w:color w:val="C0504D" w:themeColor="accent2"/>
        </w:rPr>
        <w:t xml:space="preserve">, </w:t>
      </w:r>
      <w:r w:rsidR="00736A71" w:rsidRPr="00027BAC">
        <w:rPr>
          <w:color w:val="C0504D" w:themeColor="accent2"/>
        </w:rPr>
        <w:t>liée à l’une des compétences du titre professionnel</w:t>
      </w:r>
    </w:p>
    <w:p w14:paraId="40604C8F" w14:textId="3BB564FC" w:rsidR="00DE2650" w:rsidRPr="009253A5" w:rsidRDefault="00497FE2" w:rsidP="009253A5">
      <w:pPr>
        <w:rPr>
          <w:i/>
          <w:iCs/>
          <w:color w:val="9BBB59" w:themeColor="accent3"/>
        </w:rPr>
      </w:pPr>
      <w:r w:rsidRPr="009253A5">
        <w:rPr>
          <w:i/>
          <w:iCs/>
          <w:color w:val="9BBB59" w:themeColor="accent3"/>
        </w:rPr>
        <w:t>Exemple :</w:t>
      </w:r>
    </w:p>
    <w:p w14:paraId="2EED15DB" w14:textId="6645B1C2" w:rsidR="00E9281E" w:rsidRPr="00292309" w:rsidRDefault="00497FE2" w:rsidP="00E9281E">
      <w:pPr>
        <w:rPr>
          <w:color w:val="4F6228" w:themeColor="accent3" w:themeShade="80"/>
        </w:rPr>
      </w:pPr>
      <w:r w:rsidRPr="00292309">
        <w:rPr>
          <w:color w:val="4F6228" w:themeColor="accent3" w:themeShade="80"/>
        </w:rPr>
        <w:t xml:space="preserve">Recherche sur un </w:t>
      </w:r>
      <w:proofErr w:type="spellStart"/>
      <w:r w:rsidRPr="00292309">
        <w:rPr>
          <w:color w:val="4F6228" w:themeColor="accent3" w:themeShade="80"/>
        </w:rPr>
        <w:t>framework</w:t>
      </w:r>
      <w:proofErr w:type="spellEnd"/>
      <w:r w:rsidRPr="00292309">
        <w:rPr>
          <w:color w:val="4F6228" w:themeColor="accent3" w:themeShade="80"/>
        </w:rPr>
        <w:t xml:space="preserve"> tel que </w:t>
      </w:r>
      <w:proofErr w:type="spellStart"/>
      <w:r w:rsidR="00E9281E" w:rsidRPr="00292309">
        <w:rPr>
          <w:color w:val="4F6228" w:themeColor="accent3" w:themeShade="80"/>
        </w:rPr>
        <w:t>Laravel</w:t>
      </w:r>
      <w:proofErr w:type="spellEnd"/>
      <w:r w:rsidR="00E9281E" w:rsidRPr="00292309">
        <w:rPr>
          <w:color w:val="4F6228" w:themeColor="accent3" w:themeShade="80"/>
        </w:rPr>
        <w:t xml:space="preserve">, </w:t>
      </w:r>
      <w:proofErr w:type="spellStart"/>
      <w:r w:rsidR="00E9281E" w:rsidRPr="00292309">
        <w:rPr>
          <w:color w:val="4F6228" w:themeColor="accent3" w:themeShade="80"/>
        </w:rPr>
        <w:t>framework</w:t>
      </w:r>
      <w:proofErr w:type="spellEnd"/>
      <w:r w:rsidR="00E9281E" w:rsidRPr="00292309">
        <w:rPr>
          <w:color w:val="4F6228" w:themeColor="accent3" w:themeShade="80"/>
        </w:rPr>
        <w:t xml:space="preserve"> PHP, qui n'est documenté qu’en anglais</w:t>
      </w:r>
    </w:p>
    <w:p w14:paraId="7BF68B4F" w14:textId="3C4B3E4D" w:rsidR="004F05C8" w:rsidRDefault="004F05C8" w:rsidP="00DE2650"/>
    <w:p w14:paraId="1315CCBC" w14:textId="77777777" w:rsidR="00813B37" w:rsidRPr="002C1150" w:rsidRDefault="00813B37" w:rsidP="00DE2650">
      <w:pPr>
        <w:rPr>
          <w:rStyle w:val="Accentuationlgre"/>
          <w:i w:val="0"/>
          <w:iCs w:val="0"/>
          <w:color w:val="auto"/>
        </w:rPr>
      </w:pPr>
    </w:p>
    <w:p w14:paraId="7654AE79" w14:textId="531F5DB4" w:rsidR="00187D07" w:rsidRPr="002C1150" w:rsidRDefault="00187D07" w:rsidP="00D164EA">
      <w:pPr>
        <w:pStyle w:val="Paragraphedeliste"/>
        <w:numPr>
          <w:ilvl w:val="0"/>
          <w:numId w:val="8"/>
        </w:numPr>
        <w:ind w:left="567" w:hanging="567"/>
        <w:rPr>
          <w:b/>
          <w:bCs/>
          <w:sz w:val="22"/>
          <w:szCs w:val="22"/>
        </w:rPr>
      </w:pPr>
      <w:r w:rsidRPr="002C1150">
        <w:rPr>
          <w:b/>
          <w:bCs/>
          <w:sz w:val="22"/>
          <w:szCs w:val="22"/>
        </w:rPr>
        <w:t xml:space="preserve">Bilan et perspectives </w:t>
      </w:r>
      <w:proofErr w:type="spellStart"/>
      <w:r w:rsidRPr="002C1150">
        <w:rPr>
          <w:b/>
          <w:bCs/>
          <w:sz w:val="22"/>
          <w:szCs w:val="22"/>
        </w:rPr>
        <w:t>du</w:t>
      </w:r>
      <w:r w:rsidR="002C1150">
        <w:rPr>
          <w:b/>
          <w:bCs/>
          <w:sz w:val="22"/>
          <w:szCs w:val="22"/>
        </w:rPr>
        <w:t>·</w:t>
      </w:r>
      <w:r w:rsidRPr="002C1150">
        <w:rPr>
          <w:b/>
          <w:bCs/>
          <w:sz w:val="22"/>
          <w:szCs w:val="22"/>
        </w:rPr>
        <w:t>des</w:t>
      </w:r>
      <w:proofErr w:type="spellEnd"/>
      <w:r w:rsidRPr="002C1150">
        <w:rPr>
          <w:b/>
          <w:bCs/>
          <w:sz w:val="22"/>
          <w:szCs w:val="22"/>
        </w:rPr>
        <w:t xml:space="preserve"> </w:t>
      </w:r>
      <w:proofErr w:type="spellStart"/>
      <w:r w:rsidRPr="002C1150">
        <w:rPr>
          <w:b/>
          <w:bCs/>
          <w:sz w:val="22"/>
          <w:szCs w:val="22"/>
        </w:rPr>
        <w:t>projet</w:t>
      </w:r>
      <w:r w:rsidR="002C1150">
        <w:rPr>
          <w:b/>
          <w:bCs/>
          <w:sz w:val="22"/>
          <w:szCs w:val="22"/>
        </w:rPr>
        <w:t>·</w:t>
      </w:r>
      <w:r w:rsidRPr="002C1150">
        <w:rPr>
          <w:b/>
          <w:bCs/>
          <w:sz w:val="22"/>
          <w:szCs w:val="22"/>
        </w:rPr>
        <w:t>s</w:t>
      </w:r>
      <w:proofErr w:type="spellEnd"/>
      <w:r w:rsidRPr="002C1150">
        <w:rPr>
          <w:b/>
          <w:bCs/>
          <w:sz w:val="22"/>
          <w:szCs w:val="22"/>
        </w:rPr>
        <w:t xml:space="preserve"> </w:t>
      </w:r>
      <w:proofErr w:type="spellStart"/>
      <w:r w:rsidRPr="002C1150">
        <w:rPr>
          <w:b/>
          <w:bCs/>
          <w:sz w:val="22"/>
          <w:szCs w:val="22"/>
        </w:rPr>
        <w:t>présenté</w:t>
      </w:r>
      <w:r w:rsidR="002C1150">
        <w:rPr>
          <w:b/>
          <w:bCs/>
          <w:sz w:val="22"/>
          <w:szCs w:val="22"/>
        </w:rPr>
        <w:t>·</w:t>
      </w:r>
      <w:r w:rsidRPr="002C1150">
        <w:rPr>
          <w:b/>
          <w:bCs/>
          <w:sz w:val="22"/>
          <w:szCs w:val="22"/>
        </w:rPr>
        <w:t>s</w:t>
      </w:r>
      <w:proofErr w:type="spellEnd"/>
    </w:p>
    <w:p w14:paraId="2911CD3F" w14:textId="708899AA" w:rsidR="00F45A21" w:rsidRDefault="00F45A21" w:rsidP="00187D07"/>
    <w:p w14:paraId="44A8EAD3" w14:textId="77777777" w:rsidR="009A1ED3" w:rsidRDefault="009A1ED3" w:rsidP="00187D07"/>
    <w:p w14:paraId="62D5A7F3" w14:textId="77777777" w:rsidR="00BE6ABC" w:rsidRDefault="00BE6ABC" w:rsidP="00187D07"/>
    <w:p w14:paraId="3FB4AE8C" w14:textId="77777777" w:rsidR="00BE6ABC" w:rsidRDefault="00BE6ABC" w:rsidP="00187D07"/>
    <w:p w14:paraId="36EBCA52" w14:textId="77777777" w:rsidR="00BE6ABC" w:rsidRDefault="00BE6ABC" w:rsidP="00187D07"/>
    <w:p w14:paraId="17B6836C" w14:textId="77777777" w:rsidR="00BE6ABC" w:rsidRDefault="00BE6ABC" w:rsidP="00187D07"/>
    <w:p w14:paraId="5960FF57" w14:textId="77777777" w:rsidR="00BE6ABC" w:rsidRDefault="00BE6ABC" w:rsidP="00187D07"/>
    <w:p w14:paraId="1EC4BBF1" w14:textId="77777777" w:rsidR="009253A5" w:rsidRDefault="009253A5" w:rsidP="00187D07">
      <w:pPr>
        <w:rPr>
          <w:color w:val="9BBB59" w:themeColor="accent3"/>
        </w:rPr>
      </w:pPr>
      <w:r w:rsidRPr="009253A5">
        <w:rPr>
          <w:i/>
          <w:iCs/>
          <w:color w:val="9BBB59" w:themeColor="accent3"/>
        </w:rPr>
        <w:t>Exemple</w:t>
      </w:r>
      <w:r>
        <w:rPr>
          <w:color w:val="9BBB59" w:themeColor="accent3"/>
        </w:rPr>
        <w:t> :</w:t>
      </w:r>
    </w:p>
    <w:p w14:paraId="75254429" w14:textId="74AEE9FD" w:rsidR="00AF110D" w:rsidRPr="009253A5" w:rsidRDefault="00431E6A" w:rsidP="00187D07">
      <w:pPr>
        <w:rPr>
          <w:color w:val="9BBB59" w:themeColor="accent3"/>
        </w:rPr>
      </w:pPr>
      <w:r w:rsidRPr="009253A5">
        <w:rPr>
          <w:color w:val="C0504D" w:themeColor="accent2"/>
        </w:rPr>
        <w:t>EXEMPLES DE PLAN</w:t>
      </w:r>
      <w:r w:rsidR="009253A5">
        <w:rPr>
          <w:color w:val="C0504D" w:themeColor="accent2"/>
        </w:rPr>
        <w:t xml:space="preserve"> (</w:t>
      </w:r>
      <w:r w:rsidR="009253A5" w:rsidRPr="009253A5">
        <w:rPr>
          <w:b/>
          <w:bCs/>
          <w:color w:val="C0504D" w:themeColor="accent2"/>
        </w:rPr>
        <w:t>!</w:t>
      </w:r>
      <w:r w:rsidR="00AF110D" w:rsidRPr="009253A5">
        <w:rPr>
          <w:b/>
          <w:bCs/>
          <w:color w:val="C0504D" w:themeColor="accent2"/>
        </w:rPr>
        <w:t xml:space="preserve"> </w:t>
      </w:r>
      <w:r w:rsidR="00AF110D" w:rsidRPr="005A57E4">
        <w:rPr>
          <w:b/>
          <w:bCs/>
          <w:color w:val="C0504D" w:themeColor="accent2"/>
        </w:rPr>
        <w:t>A titre indicatif !</w:t>
      </w:r>
      <w:r w:rsidR="009253A5">
        <w:rPr>
          <w:b/>
          <w:bCs/>
          <w:color w:val="C0504D" w:themeColor="accent2"/>
        </w:rPr>
        <w:t>) :</w:t>
      </w:r>
      <w:r w:rsidR="005A57E4">
        <w:rPr>
          <w:color w:val="C0504D" w:themeColor="accent2"/>
        </w:rPr>
        <w:t xml:space="preserve"> 2 exemples différents pour illustrer la trame du RC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31E6A" w14:paraId="58B087E3" w14:textId="77777777" w:rsidTr="00766A56">
        <w:tc>
          <w:tcPr>
            <w:tcW w:w="4531" w:type="dxa"/>
          </w:tcPr>
          <w:p w14:paraId="51C3BFA5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>3. Le développement de l’application</w:t>
            </w:r>
          </w:p>
          <w:p w14:paraId="5D9C0431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3.1. Présentation d’une journée-type</w:t>
            </w:r>
          </w:p>
          <w:p w14:paraId="4559B12E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3.2. Conception de l’application</w:t>
            </w:r>
          </w:p>
          <w:p w14:paraId="1CEF0256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3.2.1. Présentation détaillée des pages de l’application</w:t>
            </w:r>
          </w:p>
          <w:p w14:paraId="183961CE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3.2.2. Fonctionnalité la plus représentative</w:t>
            </w:r>
          </w:p>
          <w:p w14:paraId="6C69D707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3.2.3. Mise en place de la sécurité de l’application</w:t>
            </w:r>
          </w:p>
          <w:p w14:paraId="336B146A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</w:p>
        </w:tc>
        <w:tc>
          <w:tcPr>
            <w:tcW w:w="4531" w:type="dxa"/>
          </w:tcPr>
          <w:p w14:paraId="2DFAFD80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4. La Réalisation </w:t>
            </w:r>
          </w:p>
          <w:p w14:paraId="10DBECEC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4.1. Mise en œuvre : organisation du travail et méthodes</w:t>
            </w:r>
          </w:p>
          <w:p w14:paraId="601CCFE8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a) Organisation des développements en 3 sprints </w:t>
            </w:r>
          </w:p>
          <w:p w14:paraId="4C60DDA2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b) Priorisation et adaptation des développements </w:t>
            </w:r>
          </w:p>
          <w:p w14:paraId="3B236E56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4.2. Réalisation selon le patron Modèle-Vue-Contrôleur </w:t>
            </w:r>
          </w:p>
          <w:p w14:paraId="594CB4F4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a) Couche IHM - les vues </w:t>
            </w:r>
          </w:p>
          <w:p w14:paraId="6EC6DB11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b) Couche Controller </w:t>
            </w:r>
          </w:p>
          <w:p w14:paraId="5DCF00A1" w14:textId="77777777" w:rsidR="00431E6A" w:rsidRPr="00431E6A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c) Couche Métier </w:t>
            </w:r>
          </w:p>
          <w:p w14:paraId="6EDABDCE" w14:textId="7BBB3486" w:rsidR="00431E6A" w:rsidRPr="00995A37" w:rsidRDefault="00431E6A" w:rsidP="00766A56">
            <w:pPr>
              <w:rPr>
                <w:color w:val="4F6228" w:themeColor="accent3" w:themeShade="80"/>
              </w:rPr>
            </w:pPr>
            <w:r w:rsidRPr="00431E6A">
              <w:rPr>
                <w:color w:val="4F6228" w:themeColor="accent3" w:themeShade="80"/>
              </w:rPr>
              <w:t xml:space="preserve">           d) Couche de persistance des données</w:t>
            </w:r>
          </w:p>
        </w:tc>
      </w:tr>
    </w:tbl>
    <w:p w14:paraId="263E589F" w14:textId="6E72C8BF" w:rsidR="00EC1E80" w:rsidRDefault="00EC1E80" w:rsidP="00187D07"/>
    <w:p w14:paraId="448C2EB6" w14:textId="77777777" w:rsidR="00EC1E80" w:rsidRDefault="00EC1E80">
      <w:pPr>
        <w:spacing w:after="200" w:line="276" w:lineRule="auto"/>
        <w:jc w:val="left"/>
      </w:pPr>
      <w:r>
        <w:br w:type="page"/>
      </w:r>
    </w:p>
    <w:p w14:paraId="5876A014" w14:textId="77777777" w:rsidR="00EC1E80" w:rsidRPr="00187D07" w:rsidRDefault="00EC1E80" w:rsidP="00187D07"/>
    <w:p w14:paraId="29B643DB" w14:textId="2C4DC204" w:rsidR="00187D07" w:rsidRDefault="00187D07" w:rsidP="00F45A21">
      <w:pPr>
        <w:pStyle w:val="Titre"/>
      </w:pPr>
      <w:bookmarkStart w:id="8" w:name="_Toc120624827"/>
      <w:r w:rsidRPr="00187D07">
        <w:t>Conclusion</w:t>
      </w:r>
      <w:bookmarkEnd w:id="8"/>
    </w:p>
    <w:p w14:paraId="3E18DCBC" w14:textId="535F548F" w:rsidR="00F45A21" w:rsidRDefault="00F45A21" w:rsidP="00187D07"/>
    <w:p w14:paraId="15386FE6" w14:textId="77777777" w:rsidR="001C2F2F" w:rsidRDefault="001C2F2F" w:rsidP="001C2F2F">
      <w:pPr>
        <w:rPr>
          <w:rStyle w:val="Accentuationlgre"/>
          <w:i w:val="0"/>
          <w:iCs w:val="0"/>
          <w:color w:val="auto"/>
        </w:rPr>
      </w:pPr>
    </w:p>
    <w:p w14:paraId="312994CF" w14:textId="77777777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233EA344" w14:textId="1359FBC2" w:rsidR="001C2F2F" w:rsidRPr="004402AD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</w:t>
      </w:r>
      <w:r w:rsidR="000143BA">
        <w:rPr>
          <w:color w:val="C0504D" w:themeColor="accent2"/>
        </w:rPr>
        <w:t>Bilan sur son parcours (le travail en entreprise, la formation suivie</w:t>
      </w:r>
      <w:r w:rsidR="00B43915">
        <w:rPr>
          <w:color w:val="C0504D" w:themeColor="accent2"/>
        </w:rPr>
        <w:t>) et les projets professionnels à venir</w:t>
      </w:r>
    </w:p>
    <w:p w14:paraId="350A27EB" w14:textId="247A6F7D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0813E302" w14:textId="165E2E10" w:rsidR="001C2F2F" w:rsidRP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C0504D" w:themeColor="accent2"/>
        </w:rPr>
      </w:pPr>
      <w:r w:rsidRPr="001C2F2F">
        <w:rPr>
          <w:i/>
          <w:iCs/>
          <w:color w:val="C0504D" w:themeColor="accent2"/>
        </w:rPr>
        <w:t>1-2 pages</w:t>
      </w:r>
    </w:p>
    <w:p w14:paraId="406C32C7" w14:textId="2AD99202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77C329F8" w14:textId="7D9C7062" w:rsidR="00B43915" w:rsidRPr="00B43915" w:rsidRDefault="00B43915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sz w:val="40"/>
          <w:szCs w:val="40"/>
        </w:rPr>
      </w:pPr>
      <w:r w:rsidRPr="00B43915">
        <w:rPr>
          <w:sz w:val="40"/>
          <w:szCs w:val="40"/>
        </w:rPr>
        <w:t xml:space="preserve">A ce stade : j’ai rédigé entre </w:t>
      </w:r>
      <w:r w:rsidR="002D7570">
        <w:rPr>
          <w:b/>
          <w:bCs/>
          <w:sz w:val="40"/>
          <w:szCs w:val="40"/>
          <w:u w:val="single"/>
        </w:rPr>
        <w:t>4</w:t>
      </w:r>
      <w:r w:rsidRPr="004B59D4">
        <w:rPr>
          <w:b/>
          <w:bCs/>
          <w:sz w:val="40"/>
          <w:szCs w:val="40"/>
          <w:u w:val="single"/>
        </w:rPr>
        <w:t>0 et</w:t>
      </w:r>
      <w:r w:rsidR="002D7570">
        <w:rPr>
          <w:b/>
          <w:bCs/>
          <w:sz w:val="40"/>
          <w:szCs w:val="40"/>
          <w:u w:val="single"/>
        </w:rPr>
        <w:t xml:space="preserve"> 60</w:t>
      </w:r>
      <w:r w:rsidRPr="004B59D4">
        <w:rPr>
          <w:b/>
          <w:bCs/>
          <w:sz w:val="40"/>
          <w:szCs w:val="40"/>
          <w:u w:val="single"/>
        </w:rPr>
        <w:t xml:space="preserve"> pages</w:t>
      </w:r>
    </w:p>
    <w:p w14:paraId="771C1762" w14:textId="77777777" w:rsidR="00B43915" w:rsidRPr="000C6865" w:rsidRDefault="00B43915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61AA2F65" w14:textId="77777777" w:rsidR="001C2F2F" w:rsidRDefault="001C2F2F" w:rsidP="001C2F2F">
      <w:pPr>
        <w:rPr>
          <w:rStyle w:val="Accentuationlgre"/>
          <w:i w:val="0"/>
          <w:iCs w:val="0"/>
          <w:color w:val="auto"/>
        </w:rPr>
      </w:pPr>
    </w:p>
    <w:p w14:paraId="06307652" w14:textId="0C37D44D" w:rsidR="001C2F2F" w:rsidRDefault="001C2F2F" w:rsidP="00187D07"/>
    <w:p w14:paraId="54D83D67" w14:textId="06B87170" w:rsidR="001C2F2F" w:rsidRDefault="001C2F2F" w:rsidP="00187D07"/>
    <w:p w14:paraId="4DC2D1EC" w14:textId="54FAF2C7" w:rsidR="00F45A21" w:rsidRDefault="00F45A21" w:rsidP="00187D07"/>
    <w:p w14:paraId="3A40A006" w14:textId="5C47D6F3" w:rsidR="00F45A21" w:rsidRDefault="00F45A21">
      <w:pPr>
        <w:spacing w:after="200" w:line="276" w:lineRule="auto"/>
        <w:jc w:val="left"/>
      </w:pPr>
      <w:r>
        <w:br w:type="page"/>
      </w:r>
    </w:p>
    <w:p w14:paraId="481C4282" w14:textId="77777777" w:rsidR="00F45A21" w:rsidRPr="00187D07" w:rsidRDefault="00F45A21" w:rsidP="00187D07"/>
    <w:p w14:paraId="58E669CB" w14:textId="084C9833" w:rsidR="00FD1794" w:rsidRDefault="00187D07" w:rsidP="00F45A21">
      <w:pPr>
        <w:pStyle w:val="Titre"/>
        <w:rPr>
          <w:rStyle w:val="Accentuationlgre"/>
          <w:i w:val="0"/>
          <w:iCs w:val="0"/>
          <w:color w:val="auto"/>
        </w:rPr>
      </w:pPr>
      <w:bookmarkStart w:id="9" w:name="_Toc120624828"/>
      <w:r w:rsidRPr="00187D07">
        <w:t>Webographie</w:t>
      </w:r>
      <w:bookmarkEnd w:id="9"/>
    </w:p>
    <w:p w14:paraId="61470586" w14:textId="0B77F7D8" w:rsidR="00972FB0" w:rsidRDefault="00972FB0" w:rsidP="000C6865">
      <w:pPr>
        <w:rPr>
          <w:rStyle w:val="Accentuationlgre"/>
          <w:i w:val="0"/>
          <w:iCs w:val="0"/>
          <w:color w:val="auto"/>
        </w:rPr>
      </w:pPr>
    </w:p>
    <w:p w14:paraId="461F0A79" w14:textId="77777777" w:rsidR="001C2F2F" w:rsidRDefault="001C2F2F" w:rsidP="001C2F2F">
      <w:pPr>
        <w:rPr>
          <w:rStyle w:val="Accentuationlgre"/>
          <w:i w:val="0"/>
          <w:iCs w:val="0"/>
          <w:color w:val="auto"/>
        </w:rPr>
      </w:pPr>
    </w:p>
    <w:p w14:paraId="2FE19F5F" w14:textId="77777777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7DABCA10" w14:textId="77777777" w:rsidR="001C2F2F" w:rsidRPr="004402AD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FACULTATIF, uniquement si nécessaire</w:t>
      </w:r>
    </w:p>
    <w:p w14:paraId="4273BDC0" w14:textId="77777777" w:rsidR="001C2F2F" w:rsidRPr="000C6865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6D4344FD" w14:textId="77777777" w:rsidR="001C2F2F" w:rsidRDefault="001C2F2F" w:rsidP="001C2F2F">
      <w:pPr>
        <w:rPr>
          <w:rStyle w:val="Accentuationlgre"/>
          <w:i w:val="0"/>
          <w:iCs w:val="0"/>
          <w:color w:val="auto"/>
        </w:rPr>
      </w:pPr>
    </w:p>
    <w:p w14:paraId="13C592F9" w14:textId="1DA4035F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38220DBB" w14:textId="0D759DF2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74390CAD" w14:textId="4BA838CA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0F97859D" w14:textId="42ED7E8C" w:rsidR="00F45A21" w:rsidRDefault="00F45A21">
      <w:pPr>
        <w:spacing w:after="200" w:line="276" w:lineRule="auto"/>
        <w:jc w:val="left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br w:type="page"/>
      </w:r>
    </w:p>
    <w:p w14:paraId="2C1CA8A3" w14:textId="77777777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4FC0A383" w14:textId="77777777" w:rsidR="00F45A21" w:rsidRPr="00187D07" w:rsidRDefault="00F45A21" w:rsidP="00F45A21">
      <w:pPr>
        <w:pStyle w:val="Titre"/>
      </w:pPr>
      <w:bookmarkStart w:id="10" w:name="_Toc120624829"/>
      <w:r w:rsidRPr="00187D07">
        <w:t>Annexes</w:t>
      </w:r>
      <w:bookmarkEnd w:id="10"/>
    </w:p>
    <w:p w14:paraId="7DF286DB" w14:textId="5C2C8DB2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37F415B7" w14:textId="77777777" w:rsidR="001C2F2F" w:rsidRDefault="001C2F2F" w:rsidP="001C2F2F">
      <w:pPr>
        <w:rPr>
          <w:rStyle w:val="Accentuationlgre"/>
          <w:i w:val="0"/>
          <w:iCs w:val="0"/>
          <w:color w:val="auto"/>
        </w:rPr>
      </w:pPr>
    </w:p>
    <w:p w14:paraId="29F1EC91" w14:textId="77777777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410D3D69" w14:textId="3619E0F9" w:rsidR="001C2F2F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087E4E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FACULTATIF, uniquement si nécessaire</w:t>
      </w:r>
    </w:p>
    <w:p w14:paraId="2B487418" w14:textId="77777777" w:rsidR="00E71224" w:rsidRDefault="001C2F2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  <w:r w:rsidRPr="001C2F2F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Par exemple : des captures d’écran de l’application, des maquettes, du code</w:t>
      </w:r>
      <w:r w:rsidR="00E71224">
        <w:rPr>
          <w:color w:val="C0504D" w:themeColor="accent2"/>
        </w:rPr>
        <w:t>, etc.</w:t>
      </w:r>
    </w:p>
    <w:p w14:paraId="19D87D09" w14:textId="0B98FF69" w:rsidR="001C2F2F" w:rsidRPr="00E71224" w:rsidRDefault="00E71224" w:rsidP="00E71224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ind w:firstLine="426"/>
        <w:rPr>
          <w:color w:val="C0504D" w:themeColor="accent2"/>
        </w:rPr>
      </w:pPr>
      <w:r w:rsidRPr="00E71224">
        <w:rPr>
          <w:rFonts w:ascii="Wingdings" w:eastAsia="Wingdings" w:hAnsi="Wingdings" w:cs="Wingdings"/>
          <w:color w:val="C0504D" w:themeColor="accent2"/>
        </w:rPr>
        <w:t>à</w:t>
      </w:r>
      <w:r>
        <w:rPr>
          <w:color w:val="C0504D" w:themeColor="accent2"/>
        </w:rPr>
        <w:t xml:space="preserve"> T</w:t>
      </w:r>
      <w:r w:rsidR="00FD3CB9" w:rsidRPr="00E71224">
        <w:rPr>
          <w:color w:val="C0504D" w:themeColor="accent2"/>
        </w:rPr>
        <w:t>ous les éléments qui permettent d’illustrer les propos mais qui ne sont pas essentiels à la compréhension du rapport</w:t>
      </w:r>
    </w:p>
    <w:p w14:paraId="11DB99B7" w14:textId="74C2C617" w:rsidR="00FD3CB9" w:rsidRDefault="00FD3CB9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36BFDBCE" w14:textId="3DBC7260" w:rsidR="006A7E5C" w:rsidRPr="006A7E5C" w:rsidRDefault="00E71224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 xml:space="preserve">Conseil : </w:t>
      </w:r>
      <w:r w:rsidR="006A7E5C">
        <w:t>Faire une table des matières pour les annexes</w:t>
      </w:r>
    </w:p>
    <w:p w14:paraId="7D516D86" w14:textId="77777777" w:rsidR="006A7E5C" w:rsidRPr="006A7E5C" w:rsidRDefault="006A7E5C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3A5465F4" w14:textId="759B3B2D" w:rsidR="00FD3CB9" w:rsidRPr="006A7E5C" w:rsidRDefault="00FD3CB9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6A7E5C">
        <w:rPr>
          <w:b/>
          <w:bCs/>
          <w:color w:val="C0504D" w:themeColor="accent2"/>
        </w:rPr>
        <w:t>!!!</w:t>
      </w:r>
      <w:r w:rsidRPr="006A7E5C">
        <w:t xml:space="preserve"> </w:t>
      </w:r>
      <w:r w:rsidRPr="00DC511F">
        <w:rPr>
          <w:b/>
          <w:bCs/>
          <w:color w:val="C0504D" w:themeColor="accent2"/>
        </w:rPr>
        <w:t>Ne pas oublier de</w:t>
      </w:r>
      <w:r w:rsidR="000442BA" w:rsidRPr="00DC511F">
        <w:rPr>
          <w:b/>
          <w:bCs/>
          <w:color w:val="C0504D" w:themeColor="accent2"/>
        </w:rPr>
        <w:t xml:space="preserve"> faire référence à l’annexe dans le rapport</w:t>
      </w:r>
      <w:r w:rsidR="000442BA" w:rsidRPr="006A7E5C">
        <w:t> </w:t>
      </w:r>
      <w:r w:rsidR="000442BA" w:rsidRPr="006A7E5C">
        <w:rPr>
          <w:b/>
          <w:bCs/>
          <w:color w:val="C0504D" w:themeColor="accent2"/>
        </w:rPr>
        <w:t>!!!</w:t>
      </w:r>
      <w:r w:rsidR="000442BA" w:rsidRPr="006A7E5C">
        <w:t xml:space="preserve"> </w:t>
      </w:r>
    </w:p>
    <w:p w14:paraId="4E0873D2" w14:textId="77777777" w:rsidR="00722B97" w:rsidRDefault="00127431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t>Pour cela</w:t>
      </w:r>
      <w:r w:rsidR="00722B97">
        <w:t> :</w:t>
      </w:r>
    </w:p>
    <w:p w14:paraId="1AF4DABD" w14:textId="0CC01447" w:rsidR="00866377" w:rsidRDefault="00866377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DF4D01">
        <w:rPr>
          <w:b/>
          <w:bCs/>
          <w:color w:val="C0504D" w:themeColor="accent2"/>
        </w:rPr>
        <w:t>1.</w:t>
      </w:r>
      <w:r>
        <w:t xml:space="preserve"> Aller </w:t>
      </w:r>
      <w:r w:rsidR="004D169A">
        <w:t xml:space="preserve">sur l’annexe </w:t>
      </w:r>
      <w:r w:rsidR="00442C30">
        <w:t>concernée</w:t>
      </w:r>
      <w:r w:rsidR="004D169A">
        <w:t xml:space="preserve"> et sélectionner le titre (double-clic)</w:t>
      </w:r>
    </w:p>
    <w:p w14:paraId="5EEEE0FE" w14:textId="7710498E" w:rsidR="00722B97" w:rsidRDefault="00866377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DF4D01">
        <w:rPr>
          <w:b/>
          <w:bCs/>
          <w:color w:val="C0504D" w:themeColor="accent2"/>
        </w:rPr>
        <w:t>2.</w:t>
      </w:r>
      <w:r>
        <w:t xml:space="preserve"> Créer </w:t>
      </w:r>
      <w:r w:rsidR="00442C30">
        <w:t>le</w:t>
      </w:r>
      <w:r>
        <w:t xml:space="preserve"> signet : </w:t>
      </w:r>
      <w:r w:rsidRPr="00442C30">
        <w:rPr>
          <w:b/>
          <w:bCs/>
        </w:rPr>
        <w:t>Insertion &gt; Signet</w:t>
      </w:r>
      <w:r w:rsidR="00CE094F">
        <w:t>, lui donner un nom (</w:t>
      </w:r>
      <w:r w:rsidR="00CE094F" w:rsidRPr="00442C30">
        <w:rPr>
          <w:i/>
          <w:iCs/>
        </w:rPr>
        <w:t>exemple</w:t>
      </w:r>
      <w:r w:rsidR="00442C30">
        <w:t> :</w:t>
      </w:r>
      <w:r w:rsidR="00CE094F">
        <w:t xml:space="preserve"> Annexe1) et </w:t>
      </w:r>
      <w:r w:rsidR="00CE094F" w:rsidRPr="00442C30">
        <w:rPr>
          <w:b/>
          <w:bCs/>
        </w:rPr>
        <w:t>Ajouter</w:t>
      </w:r>
    </w:p>
    <w:p w14:paraId="46E2B735" w14:textId="7B6F0D8C" w:rsidR="003A491F" w:rsidRDefault="00442F26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rPr>
          <w:noProof/>
        </w:rPr>
        <w:drawing>
          <wp:inline distT="0" distB="0" distL="0" distR="0" wp14:anchorId="6E67B123" wp14:editId="110C3720">
            <wp:extent cx="5760720" cy="8083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38D6" w14:textId="77777777" w:rsidR="003A491F" w:rsidRPr="003A491F" w:rsidRDefault="003A491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</w:p>
    <w:p w14:paraId="42F7C7C7" w14:textId="2468EEB1" w:rsidR="00127431" w:rsidRDefault="00CE094F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 w:rsidRPr="00DF4D01">
        <w:rPr>
          <w:b/>
          <w:bCs/>
          <w:color w:val="C0504D" w:themeColor="accent2"/>
        </w:rPr>
        <w:t>3.</w:t>
      </w:r>
      <w:r>
        <w:t xml:space="preserve"> Dans le rapport, </w:t>
      </w:r>
      <w:r w:rsidR="00442C30">
        <w:t>pour la référence à l’annexe :</w:t>
      </w:r>
      <w:r w:rsidR="00127431">
        <w:t xml:space="preserve"> insérer un renvoi : </w:t>
      </w:r>
      <w:r w:rsidR="00442C30" w:rsidRPr="00442C30">
        <w:rPr>
          <w:b/>
          <w:bCs/>
        </w:rPr>
        <w:t>Insertion</w:t>
      </w:r>
      <w:r w:rsidR="00442C30">
        <w:t xml:space="preserve"> </w:t>
      </w:r>
      <w:r w:rsidR="00127431" w:rsidRPr="00127431">
        <w:rPr>
          <w:b/>
          <w:bCs/>
        </w:rPr>
        <w:t>&gt; Renvoi</w:t>
      </w:r>
    </w:p>
    <w:p w14:paraId="57242E99" w14:textId="3CC058DD" w:rsidR="00722B97" w:rsidRDefault="005951D9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</w:pPr>
      <w:r>
        <w:rPr>
          <w:noProof/>
        </w:rPr>
        <w:drawing>
          <wp:inline distT="0" distB="0" distL="0" distR="0" wp14:anchorId="3A1DE5EF" wp14:editId="4D10C546">
            <wp:extent cx="3337935" cy="228600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616" cy="22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28AC" w14:textId="7073E903" w:rsidR="00722B97" w:rsidRDefault="00722B97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7584E04B" w14:textId="77777777" w:rsidR="009253A5" w:rsidRPr="009253A5" w:rsidRDefault="009253A5" w:rsidP="009253A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i/>
          <w:iCs/>
          <w:color w:val="9BBB59" w:themeColor="accent3"/>
        </w:rPr>
      </w:pPr>
      <w:r w:rsidRPr="009253A5">
        <w:rPr>
          <w:i/>
          <w:iCs/>
          <w:color w:val="9BBB59" w:themeColor="accent3"/>
        </w:rPr>
        <w:t>Exemple :</w:t>
      </w:r>
    </w:p>
    <w:p w14:paraId="6FF6DB3B" w14:textId="299E5143" w:rsidR="009253A5" w:rsidRPr="009253A5" w:rsidRDefault="009253A5" w:rsidP="009253A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4F6228" w:themeColor="accent3" w:themeShade="80"/>
        </w:rPr>
      </w:pPr>
      <w:r w:rsidRPr="009253A5">
        <w:rPr>
          <w:color w:val="4F6228" w:themeColor="accent3" w:themeShade="80"/>
        </w:rPr>
        <w:t xml:space="preserve">Dans un paragraphe du rapport, je veux faire référence à l’annexe 1 (voir </w:t>
      </w:r>
      <w:r w:rsidRPr="009253A5">
        <w:rPr>
          <w:color w:val="4F81BD" w:themeColor="accent1"/>
          <w:u w:val="single"/>
        </w:rPr>
        <w:fldChar w:fldCharType="begin"/>
      </w:r>
      <w:r w:rsidRPr="009253A5">
        <w:rPr>
          <w:color w:val="4F81BD" w:themeColor="accent1"/>
          <w:u w:val="single"/>
        </w:rPr>
        <w:instrText xml:space="preserve"> REF Annexe1 \h </w:instrText>
      </w:r>
      <w:r w:rsidRPr="009253A5">
        <w:rPr>
          <w:color w:val="4F81BD" w:themeColor="accent1"/>
          <w:u w:val="single"/>
        </w:rPr>
      </w:r>
      <w:r w:rsidRPr="009253A5">
        <w:rPr>
          <w:color w:val="4F81BD" w:themeColor="accent1"/>
          <w:u w:val="single"/>
        </w:rPr>
        <w:fldChar w:fldCharType="separate"/>
      </w:r>
      <w:r w:rsidRPr="009253A5">
        <w:rPr>
          <w:color w:val="4F81BD" w:themeColor="accent1"/>
          <w:u w:val="single"/>
        </w:rPr>
        <w:t>Annexe 1</w:t>
      </w:r>
      <w:r w:rsidRPr="009253A5">
        <w:rPr>
          <w:color w:val="4F81BD" w:themeColor="accent1"/>
          <w:u w:val="single"/>
        </w:rPr>
        <w:fldChar w:fldCharType="end"/>
      </w:r>
      <w:r w:rsidRPr="009253A5">
        <w:rPr>
          <w:color w:val="4F6228" w:themeColor="accent3" w:themeShade="80"/>
        </w:rPr>
        <w:t>)</w:t>
      </w:r>
    </w:p>
    <w:p w14:paraId="070AC06E" w14:textId="77777777" w:rsidR="009253A5" w:rsidRPr="009253A5" w:rsidRDefault="009253A5" w:rsidP="009253A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4F6228" w:themeColor="accent3" w:themeShade="80"/>
        </w:rPr>
      </w:pPr>
    </w:p>
    <w:p w14:paraId="29BF1A18" w14:textId="4284EE76" w:rsidR="009253A5" w:rsidRPr="009253A5" w:rsidRDefault="009253A5" w:rsidP="009253A5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1F497D" w:themeColor="text2"/>
        </w:rPr>
      </w:pPr>
      <w:bookmarkStart w:id="11" w:name="Annexe1"/>
      <w:r w:rsidRPr="009253A5">
        <w:rPr>
          <w:color w:val="1F497D" w:themeColor="text2"/>
        </w:rPr>
        <w:t>Annexe 1</w:t>
      </w:r>
      <w:bookmarkEnd w:id="11"/>
      <w:r w:rsidRPr="009253A5">
        <w:rPr>
          <w:color w:val="1F497D" w:themeColor="text2"/>
        </w:rPr>
        <w:t xml:space="preserve"> : Titre</w:t>
      </w:r>
    </w:p>
    <w:p w14:paraId="025892D3" w14:textId="77777777" w:rsidR="00722B97" w:rsidRPr="00A164D5" w:rsidRDefault="00722B97" w:rsidP="001C2F2F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rPr>
          <w:color w:val="C0504D" w:themeColor="accent2"/>
        </w:rPr>
      </w:pPr>
    </w:p>
    <w:p w14:paraId="35E4F371" w14:textId="4E5B2C2C" w:rsidR="00F45A21" w:rsidRDefault="00F45A21" w:rsidP="000C6865">
      <w:pPr>
        <w:rPr>
          <w:rStyle w:val="Accentuationlgre"/>
          <w:i w:val="0"/>
          <w:iCs w:val="0"/>
          <w:color w:val="auto"/>
        </w:rPr>
      </w:pPr>
    </w:p>
    <w:p w14:paraId="709CE658" w14:textId="12243AB6" w:rsidR="004334B9" w:rsidRDefault="004334B9" w:rsidP="000C6865">
      <w:pPr>
        <w:rPr>
          <w:rStyle w:val="Accentuationlgre"/>
          <w:i w:val="0"/>
          <w:iCs w:val="0"/>
        </w:rPr>
      </w:pPr>
    </w:p>
    <w:sectPr w:rsidR="004334B9" w:rsidSect="00680B44">
      <w:headerReference w:type="default" r:id="rId21"/>
      <w:footerReference w:type="default" r:id="rId22"/>
      <w:footerReference w:type="first" r:id="rId23"/>
      <w:pgSz w:w="11906" w:h="16838"/>
      <w:pgMar w:top="1417" w:right="1417" w:bottom="1417" w:left="1417" w:header="680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FBB38" w14:textId="77777777" w:rsidR="00217BCE" w:rsidRDefault="00217BCE" w:rsidP="005D2919">
      <w:r>
        <w:separator/>
      </w:r>
    </w:p>
  </w:endnote>
  <w:endnote w:type="continuationSeparator" w:id="0">
    <w:p w14:paraId="33281063" w14:textId="77777777" w:rsidR="00217BCE" w:rsidRDefault="00217BCE" w:rsidP="005D29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11068" w14:textId="7286E06B" w:rsidR="007F640E" w:rsidRDefault="00E909FC">
    <w:pPr>
      <w:pStyle w:val="Pieddepage"/>
    </w:pPr>
    <w:r>
      <w:t>NOM de l’entreprise</w:t>
    </w:r>
    <w:r w:rsidR="007F640E">
      <w:tab/>
    </w:r>
    <w:sdt>
      <w:sdtPr>
        <w:id w:val="1868333161"/>
        <w:docPartObj>
          <w:docPartGallery w:val="Page Numbers (Bottom of Page)"/>
          <w:docPartUnique/>
        </w:docPartObj>
      </w:sdtPr>
      <w:sdtEndPr/>
      <w:sdtContent>
        <w:r w:rsidR="007F640E">
          <w:fldChar w:fldCharType="begin"/>
        </w:r>
        <w:r w:rsidR="007F640E">
          <w:instrText>PAGE   \* MERGEFORMAT</w:instrText>
        </w:r>
        <w:r w:rsidR="007F640E">
          <w:fldChar w:fldCharType="separate"/>
        </w:r>
        <w:r w:rsidR="007F640E">
          <w:t>2</w:t>
        </w:r>
        <w:r w:rsidR="007F640E">
          <w:fldChar w:fldCharType="end"/>
        </w:r>
        <w:r w:rsidR="007F640E">
          <w:t>/</w:t>
        </w:r>
        <w:fldSimple w:instr="NUMPAGES   \* MERGEFORMAT">
          <w:r w:rsidR="007F640E">
            <w:rPr>
              <w:noProof/>
            </w:rPr>
            <w:t>6</w:t>
          </w:r>
        </w:fldSimple>
      </w:sdtContent>
    </w:sdt>
    <w:r w:rsidR="007F640E">
      <w:tab/>
      <w:t>ENI - École Informatique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98584" w14:textId="5429E99E" w:rsidR="007F640E" w:rsidRDefault="00B009FD" w:rsidP="00216F81">
    <w:pPr>
      <w:pStyle w:val="Pieddepage"/>
      <w:tabs>
        <w:tab w:val="clear" w:pos="4536"/>
      </w:tabs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424BE" wp14:editId="6A535E9E">
              <wp:simplePos x="0" y="0"/>
              <wp:positionH relativeFrom="margin">
                <wp:posOffset>2432685</wp:posOffset>
              </wp:positionH>
              <wp:positionV relativeFrom="paragraph">
                <wp:posOffset>-169545</wp:posOffset>
              </wp:positionV>
              <wp:extent cx="840465" cy="839754"/>
              <wp:effectExtent l="38100" t="38100" r="93345" b="93980"/>
              <wp:wrapNone/>
              <wp:docPr id="8" name="Logo ENI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40465" cy="839754"/>
                        <a:chOff x="0" y="0"/>
                        <a:chExt cx="8866612" cy="8859112"/>
                      </a:xfrm>
                    </wpg:grpSpPr>
                    <wps:wsp>
                      <wps:cNvPr id="9" name="Fond Bleu"/>
                      <wps:cNvSpPr/>
                      <wps:spPr>
                        <a:xfrm>
                          <a:off x="0" y="0"/>
                          <a:ext cx="8866612" cy="8859112"/>
                        </a:xfrm>
                        <a:prstGeom prst="rect">
                          <a:avLst/>
                        </a:prstGeom>
                        <a:solidFill>
                          <a:srgbClr val="114A81"/>
                        </a:solidFill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Trait Horizontal"/>
                      <wps:cNvSpPr/>
                      <wps:spPr>
                        <a:xfrm>
                          <a:off x="1744142" y="7485421"/>
                          <a:ext cx="5400672" cy="95253"/>
                        </a:xfrm>
                        <a:prstGeom prst="rect">
                          <a:avLst/>
                        </a:prstGeom>
                        <a:solidFill>
                          <a:srgbClr val="FFFEF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Sigle ENI"/>
                      <wps:cNvSpPr/>
                      <wps:spPr>
                        <a:xfrm>
                          <a:off x="1332315" y="1648151"/>
                          <a:ext cx="6171271" cy="4608162"/>
                        </a:xfrm>
                        <a:custGeom>
                          <a:avLst/>
                          <a:gdLst>
                            <a:gd name="connsiteX0" fmla="*/ 1414322 w 6176635"/>
                            <a:gd name="connsiteY0" fmla="*/ 2125347 h 4646002"/>
                            <a:gd name="connsiteX1" fmla="*/ 1017066 w 6176635"/>
                            <a:gd name="connsiteY1" fmla="*/ 2805051 h 4646002"/>
                            <a:gd name="connsiteX2" fmla="*/ 1527606 w 6176635"/>
                            <a:gd name="connsiteY2" fmla="*/ 2448943 h 4646002"/>
                            <a:gd name="connsiteX3" fmla="*/ 1414322 w 6176635"/>
                            <a:gd name="connsiteY3" fmla="*/ 2125347 h 4646002"/>
                            <a:gd name="connsiteX4" fmla="*/ 1557753 w 6176635"/>
                            <a:gd name="connsiteY4" fmla="*/ 2015714 h 4646002"/>
                            <a:gd name="connsiteX5" fmla="*/ 1792782 w 6176635"/>
                            <a:gd name="connsiteY5" fmla="*/ 2274699 h 4646002"/>
                            <a:gd name="connsiteX6" fmla="*/ 1905431 w 6176635"/>
                            <a:gd name="connsiteY6" fmla="*/ 2183767 h 4646002"/>
                            <a:gd name="connsiteX7" fmla="*/ 1929053 w 6176635"/>
                            <a:gd name="connsiteY7" fmla="*/ 2185545 h 4646002"/>
                            <a:gd name="connsiteX8" fmla="*/ 1917242 w 6176635"/>
                            <a:gd name="connsiteY8" fmla="*/ 2284351 h 4646002"/>
                            <a:gd name="connsiteX9" fmla="*/ 1014018 w 6176635"/>
                            <a:gd name="connsiteY9" fmla="*/ 2927479 h 4646002"/>
                            <a:gd name="connsiteX10" fmla="*/ 1314754 w 6176635"/>
                            <a:gd name="connsiteY10" fmla="*/ 3377567 h 4646002"/>
                            <a:gd name="connsiteX11" fmla="*/ 1755698 w 6176635"/>
                            <a:gd name="connsiteY11" fmla="*/ 3134235 h 4646002"/>
                            <a:gd name="connsiteX12" fmla="*/ 1814118 w 6176635"/>
                            <a:gd name="connsiteY12" fmla="*/ 3198243 h 4646002"/>
                            <a:gd name="connsiteX13" fmla="*/ 1117650 w 6176635"/>
                            <a:gd name="connsiteY13" fmla="*/ 3523871 h 4646002"/>
                            <a:gd name="connsiteX14" fmla="*/ 659434 w 6176635"/>
                            <a:gd name="connsiteY14" fmla="*/ 2950339 h 4646002"/>
                            <a:gd name="connsiteX15" fmla="*/ 1383842 w 6176635"/>
                            <a:gd name="connsiteY15" fmla="*/ 2035431 h 4646002"/>
                            <a:gd name="connsiteX16" fmla="*/ 1557753 w 6176635"/>
                            <a:gd name="connsiteY16" fmla="*/ 2015714 h 4646002"/>
                            <a:gd name="connsiteX17" fmla="*/ 3447593 w 6176635"/>
                            <a:gd name="connsiteY17" fmla="*/ 1999110 h 4646002"/>
                            <a:gd name="connsiteX18" fmla="*/ 3649269 w 6176635"/>
                            <a:gd name="connsiteY18" fmla="*/ 2251205 h 4646002"/>
                            <a:gd name="connsiteX19" fmla="*/ 3589325 w 6176635"/>
                            <a:gd name="connsiteY19" fmla="*/ 3305178 h 4646002"/>
                            <a:gd name="connsiteX20" fmla="*/ 3816909 w 6176635"/>
                            <a:gd name="connsiteY20" fmla="*/ 3206626 h 4646002"/>
                            <a:gd name="connsiteX21" fmla="*/ 3844849 w 6176635"/>
                            <a:gd name="connsiteY21" fmla="*/ 3293494 h 4646002"/>
                            <a:gd name="connsiteX22" fmla="*/ 3239193 w 6176635"/>
                            <a:gd name="connsiteY22" fmla="*/ 3452881 h 4646002"/>
                            <a:gd name="connsiteX23" fmla="*/ 3261418 w 6176635"/>
                            <a:gd name="connsiteY23" fmla="*/ 2233681 h 4646002"/>
                            <a:gd name="connsiteX24" fmla="*/ 2700706 w 6176635"/>
                            <a:gd name="connsiteY24" fmla="*/ 3444497 h 4646002"/>
                            <a:gd name="connsiteX25" fmla="*/ 2382825 w 6176635"/>
                            <a:gd name="connsiteY25" fmla="*/ 3445640 h 4646002"/>
                            <a:gd name="connsiteX26" fmla="*/ 2508308 w 6176635"/>
                            <a:gd name="connsiteY26" fmla="*/ 2177166 h 4646002"/>
                            <a:gd name="connsiteX27" fmla="*/ 2286693 w 6176635"/>
                            <a:gd name="connsiteY27" fmla="*/ 2253366 h 4646002"/>
                            <a:gd name="connsiteX28" fmla="*/ 2256848 w 6176635"/>
                            <a:gd name="connsiteY28" fmla="*/ 2164466 h 4646002"/>
                            <a:gd name="connsiteX29" fmla="*/ 2856288 w 6176635"/>
                            <a:gd name="connsiteY29" fmla="*/ 2012066 h 4646002"/>
                            <a:gd name="connsiteX30" fmla="*/ 2812593 w 6176635"/>
                            <a:gd name="connsiteY30" fmla="*/ 2622172 h 4646002"/>
                            <a:gd name="connsiteX31" fmla="*/ 3447593 w 6176635"/>
                            <a:gd name="connsiteY31" fmla="*/ 1999110 h 4646002"/>
                            <a:gd name="connsiteX32" fmla="*/ 4761660 w 6176635"/>
                            <a:gd name="connsiteY32" fmla="*/ 1409094 h 4646002"/>
                            <a:gd name="connsiteX33" fmla="*/ 4884756 w 6176635"/>
                            <a:gd name="connsiteY33" fmla="*/ 1561176 h 4646002"/>
                            <a:gd name="connsiteX34" fmla="*/ 4684318 w 6176635"/>
                            <a:gd name="connsiteY34" fmla="*/ 1783139 h 4646002"/>
                            <a:gd name="connsiteX35" fmla="*/ 4527860 w 6176635"/>
                            <a:gd name="connsiteY35" fmla="*/ 1643664 h 4646002"/>
                            <a:gd name="connsiteX36" fmla="*/ 4761660 w 6176635"/>
                            <a:gd name="connsiteY36" fmla="*/ 1409094 h 4646002"/>
                            <a:gd name="connsiteX37" fmla="*/ 4375282 w 6176635"/>
                            <a:gd name="connsiteY37" fmla="*/ 1401 h 4646002"/>
                            <a:gd name="connsiteX38" fmla="*/ 6176066 w 6176635"/>
                            <a:gd name="connsiteY38" fmla="*/ 1470886 h 4646002"/>
                            <a:gd name="connsiteX39" fmla="*/ 5336636 w 6176635"/>
                            <a:gd name="connsiteY39" fmla="*/ 3058734 h 4646002"/>
                            <a:gd name="connsiteX40" fmla="*/ 4516312 w 6176635"/>
                            <a:gd name="connsiteY40" fmla="*/ 3485328 h 4646002"/>
                            <a:gd name="connsiteX41" fmla="*/ 4371080 w 6176635"/>
                            <a:gd name="connsiteY41" fmla="*/ 3363186 h 4646002"/>
                            <a:gd name="connsiteX42" fmla="*/ 4435373 w 6176635"/>
                            <a:gd name="connsiteY42" fmla="*/ 2756762 h 4646002"/>
                            <a:gd name="connsiteX43" fmla="*/ 4487807 w 6176635"/>
                            <a:gd name="connsiteY43" fmla="*/ 2166052 h 4646002"/>
                            <a:gd name="connsiteX44" fmla="*/ 4260636 w 6176635"/>
                            <a:gd name="connsiteY44" fmla="*/ 2218441 h 4646002"/>
                            <a:gd name="connsiteX45" fmla="*/ 4230791 w 6176635"/>
                            <a:gd name="connsiteY45" fmla="*/ 2142241 h 4646002"/>
                            <a:gd name="connsiteX46" fmla="*/ 4778637 w 6176635"/>
                            <a:gd name="connsiteY46" fmla="*/ 1988254 h 4646002"/>
                            <a:gd name="connsiteX47" fmla="*/ 4830662 w 6176635"/>
                            <a:gd name="connsiteY47" fmla="*/ 2120968 h 4646002"/>
                            <a:gd name="connsiteX48" fmla="*/ 4759223 w 6176635"/>
                            <a:gd name="connsiteY48" fmla="*/ 2723425 h 4646002"/>
                            <a:gd name="connsiteX49" fmla="*/ 4721448 w 6176635"/>
                            <a:gd name="connsiteY49" fmla="*/ 3269871 h 4646002"/>
                            <a:gd name="connsiteX50" fmla="*/ 5981486 w 6176635"/>
                            <a:gd name="connsiteY50" fmla="*/ 1481206 h 4646002"/>
                            <a:gd name="connsiteX51" fmla="*/ 3839264 w 6176635"/>
                            <a:gd name="connsiteY51" fmla="*/ 122306 h 4646002"/>
                            <a:gd name="connsiteX52" fmla="*/ 1616766 w 6176635"/>
                            <a:gd name="connsiteY52" fmla="*/ 890656 h 4646002"/>
                            <a:gd name="connsiteX53" fmla="*/ 205477 w 6176635"/>
                            <a:gd name="connsiteY53" fmla="*/ 3031400 h 4646002"/>
                            <a:gd name="connsiteX54" fmla="*/ 2199378 w 6176635"/>
                            <a:gd name="connsiteY54" fmla="*/ 4491104 h 4646002"/>
                            <a:gd name="connsiteX55" fmla="*/ 3293959 w 6176635"/>
                            <a:gd name="connsiteY55" fmla="*/ 4335529 h 4646002"/>
                            <a:gd name="connsiteX56" fmla="*/ 3322535 w 6176635"/>
                            <a:gd name="connsiteY56" fmla="*/ 4393474 h 4646002"/>
                            <a:gd name="connsiteX57" fmla="*/ 1550091 w 6176635"/>
                            <a:gd name="connsiteY57" fmla="*/ 4618105 h 4646002"/>
                            <a:gd name="connsiteX58" fmla="*/ 689 w 6176635"/>
                            <a:gd name="connsiteY58" fmla="*/ 3044894 h 4646002"/>
                            <a:gd name="connsiteX59" fmla="*/ 4105964 w 6176635"/>
                            <a:gd name="connsiteY59" fmla="*/ 4830 h 4646002"/>
                            <a:gd name="connsiteX60" fmla="*/ 4375282 w 6176635"/>
                            <a:gd name="connsiteY60" fmla="*/ 1401 h 4646002"/>
                            <a:gd name="connsiteX0" fmla="*/ 1414322 w 6176136"/>
                            <a:gd name="connsiteY0" fmla="*/ 2125347 h 4646002"/>
                            <a:gd name="connsiteX1" fmla="*/ 1017066 w 6176136"/>
                            <a:gd name="connsiteY1" fmla="*/ 2805051 h 4646002"/>
                            <a:gd name="connsiteX2" fmla="*/ 1527606 w 6176136"/>
                            <a:gd name="connsiteY2" fmla="*/ 2448943 h 4646002"/>
                            <a:gd name="connsiteX3" fmla="*/ 1414322 w 6176136"/>
                            <a:gd name="connsiteY3" fmla="*/ 2125347 h 4646002"/>
                            <a:gd name="connsiteX4" fmla="*/ 1557753 w 6176136"/>
                            <a:gd name="connsiteY4" fmla="*/ 2015714 h 4646002"/>
                            <a:gd name="connsiteX5" fmla="*/ 1792782 w 6176136"/>
                            <a:gd name="connsiteY5" fmla="*/ 2274699 h 4646002"/>
                            <a:gd name="connsiteX6" fmla="*/ 1905431 w 6176136"/>
                            <a:gd name="connsiteY6" fmla="*/ 2183767 h 4646002"/>
                            <a:gd name="connsiteX7" fmla="*/ 1929053 w 6176136"/>
                            <a:gd name="connsiteY7" fmla="*/ 2185545 h 4646002"/>
                            <a:gd name="connsiteX8" fmla="*/ 1917242 w 6176136"/>
                            <a:gd name="connsiteY8" fmla="*/ 2284351 h 4646002"/>
                            <a:gd name="connsiteX9" fmla="*/ 1014018 w 6176136"/>
                            <a:gd name="connsiteY9" fmla="*/ 2927479 h 4646002"/>
                            <a:gd name="connsiteX10" fmla="*/ 1314754 w 6176136"/>
                            <a:gd name="connsiteY10" fmla="*/ 3377567 h 4646002"/>
                            <a:gd name="connsiteX11" fmla="*/ 1755698 w 6176136"/>
                            <a:gd name="connsiteY11" fmla="*/ 3134235 h 4646002"/>
                            <a:gd name="connsiteX12" fmla="*/ 1814118 w 6176136"/>
                            <a:gd name="connsiteY12" fmla="*/ 3198243 h 4646002"/>
                            <a:gd name="connsiteX13" fmla="*/ 1117650 w 6176136"/>
                            <a:gd name="connsiteY13" fmla="*/ 3523871 h 4646002"/>
                            <a:gd name="connsiteX14" fmla="*/ 659434 w 6176136"/>
                            <a:gd name="connsiteY14" fmla="*/ 2950339 h 4646002"/>
                            <a:gd name="connsiteX15" fmla="*/ 1383842 w 6176136"/>
                            <a:gd name="connsiteY15" fmla="*/ 2035431 h 4646002"/>
                            <a:gd name="connsiteX16" fmla="*/ 1557753 w 6176136"/>
                            <a:gd name="connsiteY16" fmla="*/ 2015714 h 4646002"/>
                            <a:gd name="connsiteX17" fmla="*/ 3447593 w 6176136"/>
                            <a:gd name="connsiteY17" fmla="*/ 1999110 h 4646002"/>
                            <a:gd name="connsiteX18" fmla="*/ 3649269 w 6176136"/>
                            <a:gd name="connsiteY18" fmla="*/ 2251205 h 4646002"/>
                            <a:gd name="connsiteX19" fmla="*/ 3589325 w 6176136"/>
                            <a:gd name="connsiteY19" fmla="*/ 3305178 h 4646002"/>
                            <a:gd name="connsiteX20" fmla="*/ 3816909 w 6176136"/>
                            <a:gd name="connsiteY20" fmla="*/ 3206626 h 4646002"/>
                            <a:gd name="connsiteX21" fmla="*/ 3844849 w 6176136"/>
                            <a:gd name="connsiteY21" fmla="*/ 3293494 h 4646002"/>
                            <a:gd name="connsiteX22" fmla="*/ 3239193 w 6176136"/>
                            <a:gd name="connsiteY22" fmla="*/ 3452881 h 4646002"/>
                            <a:gd name="connsiteX23" fmla="*/ 3261418 w 6176136"/>
                            <a:gd name="connsiteY23" fmla="*/ 2233681 h 4646002"/>
                            <a:gd name="connsiteX24" fmla="*/ 2700706 w 6176136"/>
                            <a:gd name="connsiteY24" fmla="*/ 3444497 h 4646002"/>
                            <a:gd name="connsiteX25" fmla="*/ 2382825 w 6176136"/>
                            <a:gd name="connsiteY25" fmla="*/ 3445640 h 4646002"/>
                            <a:gd name="connsiteX26" fmla="*/ 2508308 w 6176136"/>
                            <a:gd name="connsiteY26" fmla="*/ 2177166 h 4646002"/>
                            <a:gd name="connsiteX27" fmla="*/ 2286693 w 6176136"/>
                            <a:gd name="connsiteY27" fmla="*/ 2253366 h 4646002"/>
                            <a:gd name="connsiteX28" fmla="*/ 2256848 w 6176136"/>
                            <a:gd name="connsiteY28" fmla="*/ 2164466 h 4646002"/>
                            <a:gd name="connsiteX29" fmla="*/ 2856288 w 6176136"/>
                            <a:gd name="connsiteY29" fmla="*/ 2012066 h 4646002"/>
                            <a:gd name="connsiteX30" fmla="*/ 2812593 w 6176136"/>
                            <a:gd name="connsiteY30" fmla="*/ 2622172 h 4646002"/>
                            <a:gd name="connsiteX31" fmla="*/ 3447593 w 6176136"/>
                            <a:gd name="connsiteY31" fmla="*/ 1999110 h 4646002"/>
                            <a:gd name="connsiteX32" fmla="*/ 4761660 w 6176136"/>
                            <a:gd name="connsiteY32" fmla="*/ 1409094 h 4646002"/>
                            <a:gd name="connsiteX33" fmla="*/ 4884756 w 6176136"/>
                            <a:gd name="connsiteY33" fmla="*/ 1561176 h 4646002"/>
                            <a:gd name="connsiteX34" fmla="*/ 4684318 w 6176136"/>
                            <a:gd name="connsiteY34" fmla="*/ 1783139 h 4646002"/>
                            <a:gd name="connsiteX35" fmla="*/ 4527860 w 6176136"/>
                            <a:gd name="connsiteY35" fmla="*/ 1643664 h 4646002"/>
                            <a:gd name="connsiteX36" fmla="*/ 4761660 w 6176136"/>
                            <a:gd name="connsiteY36" fmla="*/ 1409094 h 4646002"/>
                            <a:gd name="connsiteX37" fmla="*/ 4375282 w 6176136"/>
                            <a:gd name="connsiteY37" fmla="*/ 1401 h 4646002"/>
                            <a:gd name="connsiteX38" fmla="*/ 6176066 w 6176136"/>
                            <a:gd name="connsiteY38" fmla="*/ 1470886 h 4646002"/>
                            <a:gd name="connsiteX39" fmla="*/ 5336636 w 6176136"/>
                            <a:gd name="connsiteY39" fmla="*/ 3058734 h 4646002"/>
                            <a:gd name="connsiteX40" fmla="*/ 4516312 w 6176136"/>
                            <a:gd name="connsiteY40" fmla="*/ 3485328 h 4646002"/>
                            <a:gd name="connsiteX41" fmla="*/ 4371080 w 6176136"/>
                            <a:gd name="connsiteY41" fmla="*/ 3363186 h 4646002"/>
                            <a:gd name="connsiteX42" fmla="*/ 4435373 w 6176136"/>
                            <a:gd name="connsiteY42" fmla="*/ 2756762 h 4646002"/>
                            <a:gd name="connsiteX43" fmla="*/ 4487807 w 6176136"/>
                            <a:gd name="connsiteY43" fmla="*/ 2166052 h 4646002"/>
                            <a:gd name="connsiteX44" fmla="*/ 4260636 w 6176136"/>
                            <a:gd name="connsiteY44" fmla="*/ 2218441 h 4646002"/>
                            <a:gd name="connsiteX45" fmla="*/ 4230791 w 6176136"/>
                            <a:gd name="connsiteY45" fmla="*/ 2142241 h 4646002"/>
                            <a:gd name="connsiteX46" fmla="*/ 4778637 w 6176136"/>
                            <a:gd name="connsiteY46" fmla="*/ 1988254 h 4646002"/>
                            <a:gd name="connsiteX47" fmla="*/ 4830662 w 6176136"/>
                            <a:gd name="connsiteY47" fmla="*/ 2120968 h 4646002"/>
                            <a:gd name="connsiteX48" fmla="*/ 4759223 w 6176136"/>
                            <a:gd name="connsiteY48" fmla="*/ 2723425 h 4646002"/>
                            <a:gd name="connsiteX49" fmla="*/ 4721448 w 6176136"/>
                            <a:gd name="connsiteY49" fmla="*/ 3269871 h 4646002"/>
                            <a:gd name="connsiteX50" fmla="*/ 5981486 w 6176136"/>
                            <a:gd name="connsiteY50" fmla="*/ 1481206 h 4646002"/>
                            <a:gd name="connsiteX51" fmla="*/ 3839264 w 6176136"/>
                            <a:gd name="connsiteY51" fmla="*/ 122306 h 4646002"/>
                            <a:gd name="connsiteX52" fmla="*/ 1616766 w 6176136"/>
                            <a:gd name="connsiteY52" fmla="*/ 890656 h 4646002"/>
                            <a:gd name="connsiteX53" fmla="*/ 205477 w 6176136"/>
                            <a:gd name="connsiteY53" fmla="*/ 3031400 h 4646002"/>
                            <a:gd name="connsiteX54" fmla="*/ 2199378 w 6176136"/>
                            <a:gd name="connsiteY54" fmla="*/ 4491104 h 4646002"/>
                            <a:gd name="connsiteX55" fmla="*/ 3293959 w 6176136"/>
                            <a:gd name="connsiteY55" fmla="*/ 4335529 h 4646002"/>
                            <a:gd name="connsiteX56" fmla="*/ 3322535 w 6176136"/>
                            <a:gd name="connsiteY56" fmla="*/ 4393474 h 4646002"/>
                            <a:gd name="connsiteX57" fmla="*/ 1550091 w 6176136"/>
                            <a:gd name="connsiteY57" fmla="*/ 4618105 h 4646002"/>
                            <a:gd name="connsiteX58" fmla="*/ 689 w 6176136"/>
                            <a:gd name="connsiteY58" fmla="*/ 3044894 h 4646002"/>
                            <a:gd name="connsiteX59" fmla="*/ 4105964 w 6176136"/>
                            <a:gd name="connsiteY59" fmla="*/ 4830 h 4646002"/>
                            <a:gd name="connsiteX60" fmla="*/ 4375282 w 6176136"/>
                            <a:gd name="connsiteY60" fmla="*/ 1401 h 4646002"/>
                            <a:gd name="connsiteX0" fmla="*/ 1414322 w 6176136"/>
                            <a:gd name="connsiteY0" fmla="*/ 2125347 h 4646002"/>
                            <a:gd name="connsiteX1" fmla="*/ 1017066 w 6176136"/>
                            <a:gd name="connsiteY1" fmla="*/ 2805051 h 4646002"/>
                            <a:gd name="connsiteX2" fmla="*/ 1527606 w 6176136"/>
                            <a:gd name="connsiteY2" fmla="*/ 2448943 h 4646002"/>
                            <a:gd name="connsiteX3" fmla="*/ 1414322 w 6176136"/>
                            <a:gd name="connsiteY3" fmla="*/ 2125347 h 4646002"/>
                            <a:gd name="connsiteX4" fmla="*/ 1557753 w 6176136"/>
                            <a:gd name="connsiteY4" fmla="*/ 2015714 h 4646002"/>
                            <a:gd name="connsiteX5" fmla="*/ 1792782 w 6176136"/>
                            <a:gd name="connsiteY5" fmla="*/ 2274699 h 4646002"/>
                            <a:gd name="connsiteX6" fmla="*/ 1905431 w 6176136"/>
                            <a:gd name="connsiteY6" fmla="*/ 2183767 h 4646002"/>
                            <a:gd name="connsiteX7" fmla="*/ 1929053 w 6176136"/>
                            <a:gd name="connsiteY7" fmla="*/ 2185545 h 4646002"/>
                            <a:gd name="connsiteX8" fmla="*/ 1917242 w 6176136"/>
                            <a:gd name="connsiteY8" fmla="*/ 2284351 h 4646002"/>
                            <a:gd name="connsiteX9" fmla="*/ 1014018 w 6176136"/>
                            <a:gd name="connsiteY9" fmla="*/ 2927479 h 4646002"/>
                            <a:gd name="connsiteX10" fmla="*/ 1314754 w 6176136"/>
                            <a:gd name="connsiteY10" fmla="*/ 3377567 h 4646002"/>
                            <a:gd name="connsiteX11" fmla="*/ 1755698 w 6176136"/>
                            <a:gd name="connsiteY11" fmla="*/ 3134235 h 4646002"/>
                            <a:gd name="connsiteX12" fmla="*/ 1814118 w 6176136"/>
                            <a:gd name="connsiteY12" fmla="*/ 3198243 h 4646002"/>
                            <a:gd name="connsiteX13" fmla="*/ 1117650 w 6176136"/>
                            <a:gd name="connsiteY13" fmla="*/ 3523871 h 4646002"/>
                            <a:gd name="connsiteX14" fmla="*/ 659434 w 6176136"/>
                            <a:gd name="connsiteY14" fmla="*/ 2950339 h 4646002"/>
                            <a:gd name="connsiteX15" fmla="*/ 1383842 w 6176136"/>
                            <a:gd name="connsiteY15" fmla="*/ 2035431 h 4646002"/>
                            <a:gd name="connsiteX16" fmla="*/ 1557753 w 6176136"/>
                            <a:gd name="connsiteY16" fmla="*/ 2015714 h 4646002"/>
                            <a:gd name="connsiteX17" fmla="*/ 3447593 w 6176136"/>
                            <a:gd name="connsiteY17" fmla="*/ 1999110 h 4646002"/>
                            <a:gd name="connsiteX18" fmla="*/ 3649269 w 6176136"/>
                            <a:gd name="connsiteY18" fmla="*/ 2251205 h 4646002"/>
                            <a:gd name="connsiteX19" fmla="*/ 3589325 w 6176136"/>
                            <a:gd name="connsiteY19" fmla="*/ 3305178 h 4646002"/>
                            <a:gd name="connsiteX20" fmla="*/ 3816909 w 6176136"/>
                            <a:gd name="connsiteY20" fmla="*/ 3206626 h 4646002"/>
                            <a:gd name="connsiteX21" fmla="*/ 3844849 w 6176136"/>
                            <a:gd name="connsiteY21" fmla="*/ 3293494 h 4646002"/>
                            <a:gd name="connsiteX22" fmla="*/ 3239193 w 6176136"/>
                            <a:gd name="connsiteY22" fmla="*/ 3452881 h 4646002"/>
                            <a:gd name="connsiteX23" fmla="*/ 3261418 w 6176136"/>
                            <a:gd name="connsiteY23" fmla="*/ 2233681 h 4646002"/>
                            <a:gd name="connsiteX24" fmla="*/ 2700706 w 6176136"/>
                            <a:gd name="connsiteY24" fmla="*/ 3444497 h 4646002"/>
                            <a:gd name="connsiteX25" fmla="*/ 2382825 w 6176136"/>
                            <a:gd name="connsiteY25" fmla="*/ 3445640 h 4646002"/>
                            <a:gd name="connsiteX26" fmla="*/ 2508308 w 6176136"/>
                            <a:gd name="connsiteY26" fmla="*/ 2177166 h 4646002"/>
                            <a:gd name="connsiteX27" fmla="*/ 2286693 w 6176136"/>
                            <a:gd name="connsiteY27" fmla="*/ 2253366 h 4646002"/>
                            <a:gd name="connsiteX28" fmla="*/ 2256848 w 6176136"/>
                            <a:gd name="connsiteY28" fmla="*/ 2164466 h 4646002"/>
                            <a:gd name="connsiteX29" fmla="*/ 2856288 w 6176136"/>
                            <a:gd name="connsiteY29" fmla="*/ 2012066 h 4646002"/>
                            <a:gd name="connsiteX30" fmla="*/ 2812593 w 6176136"/>
                            <a:gd name="connsiteY30" fmla="*/ 2622172 h 4646002"/>
                            <a:gd name="connsiteX31" fmla="*/ 3447593 w 6176136"/>
                            <a:gd name="connsiteY31" fmla="*/ 1999110 h 4646002"/>
                            <a:gd name="connsiteX32" fmla="*/ 4761660 w 6176136"/>
                            <a:gd name="connsiteY32" fmla="*/ 1409094 h 4646002"/>
                            <a:gd name="connsiteX33" fmla="*/ 4884756 w 6176136"/>
                            <a:gd name="connsiteY33" fmla="*/ 1561176 h 4646002"/>
                            <a:gd name="connsiteX34" fmla="*/ 4684318 w 6176136"/>
                            <a:gd name="connsiteY34" fmla="*/ 1783139 h 4646002"/>
                            <a:gd name="connsiteX35" fmla="*/ 4527860 w 6176136"/>
                            <a:gd name="connsiteY35" fmla="*/ 1643664 h 4646002"/>
                            <a:gd name="connsiteX36" fmla="*/ 4761660 w 6176136"/>
                            <a:gd name="connsiteY36" fmla="*/ 1409094 h 4646002"/>
                            <a:gd name="connsiteX37" fmla="*/ 4375282 w 6176136"/>
                            <a:gd name="connsiteY37" fmla="*/ 1401 h 4646002"/>
                            <a:gd name="connsiteX38" fmla="*/ 6176066 w 6176136"/>
                            <a:gd name="connsiteY38" fmla="*/ 1470886 h 4646002"/>
                            <a:gd name="connsiteX39" fmla="*/ 5336636 w 6176136"/>
                            <a:gd name="connsiteY39" fmla="*/ 3058734 h 4646002"/>
                            <a:gd name="connsiteX40" fmla="*/ 4516312 w 6176136"/>
                            <a:gd name="connsiteY40" fmla="*/ 3485328 h 4646002"/>
                            <a:gd name="connsiteX41" fmla="*/ 4371080 w 6176136"/>
                            <a:gd name="connsiteY41" fmla="*/ 3363186 h 4646002"/>
                            <a:gd name="connsiteX42" fmla="*/ 4435373 w 6176136"/>
                            <a:gd name="connsiteY42" fmla="*/ 2756762 h 4646002"/>
                            <a:gd name="connsiteX43" fmla="*/ 4487807 w 6176136"/>
                            <a:gd name="connsiteY43" fmla="*/ 2166052 h 4646002"/>
                            <a:gd name="connsiteX44" fmla="*/ 4260636 w 6176136"/>
                            <a:gd name="connsiteY44" fmla="*/ 2218441 h 4646002"/>
                            <a:gd name="connsiteX45" fmla="*/ 4230791 w 6176136"/>
                            <a:gd name="connsiteY45" fmla="*/ 2142241 h 4646002"/>
                            <a:gd name="connsiteX46" fmla="*/ 4778637 w 6176136"/>
                            <a:gd name="connsiteY46" fmla="*/ 1988254 h 4646002"/>
                            <a:gd name="connsiteX47" fmla="*/ 4830662 w 6176136"/>
                            <a:gd name="connsiteY47" fmla="*/ 2120968 h 4646002"/>
                            <a:gd name="connsiteX48" fmla="*/ 4759223 w 6176136"/>
                            <a:gd name="connsiteY48" fmla="*/ 2723425 h 4646002"/>
                            <a:gd name="connsiteX49" fmla="*/ 4721448 w 6176136"/>
                            <a:gd name="connsiteY49" fmla="*/ 3269871 h 4646002"/>
                            <a:gd name="connsiteX50" fmla="*/ 5981486 w 6176136"/>
                            <a:gd name="connsiteY50" fmla="*/ 1481206 h 4646002"/>
                            <a:gd name="connsiteX51" fmla="*/ 3839264 w 6176136"/>
                            <a:gd name="connsiteY51" fmla="*/ 122306 h 4646002"/>
                            <a:gd name="connsiteX52" fmla="*/ 1616766 w 6176136"/>
                            <a:gd name="connsiteY52" fmla="*/ 890656 h 4646002"/>
                            <a:gd name="connsiteX53" fmla="*/ 205477 w 6176136"/>
                            <a:gd name="connsiteY53" fmla="*/ 3031400 h 4646002"/>
                            <a:gd name="connsiteX54" fmla="*/ 2199378 w 6176136"/>
                            <a:gd name="connsiteY54" fmla="*/ 4491104 h 4646002"/>
                            <a:gd name="connsiteX55" fmla="*/ 3293959 w 6176136"/>
                            <a:gd name="connsiteY55" fmla="*/ 4335529 h 4646002"/>
                            <a:gd name="connsiteX56" fmla="*/ 3322535 w 6176136"/>
                            <a:gd name="connsiteY56" fmla="*/ 4393474 h 4646002"/>
                            <a:gd name="connsiteX57" fmla="*/ 1550091 w 6176136"/>
                            <a:gd name="connsiteY57" fmla="*/ 4618105 h 4646002"/>
                            <a:gd name="connsiteX58" fmla="*/ 689 w 6176136"/>
                            <a:gd name="connsiteY58" fmla="*/ 3044894 h 4646002"/>
                            <a:gd name="connsiteX59" fmla="*/ 4105964 w 6176136"/>
                            <a:gd name="connsiteY59" fmla="*/ 4830 h 4646002"/>
                            <a:gd name="connsiteX60" fmla="*/ 4375282 w 6176136"/>
                            <a:gd name="connsiteY60" fmla="*/ 1401 h 4646002"/>
                            <a:gd name="connsiteX0" fmla="*/ 1414322 w 6176136"/>
                            <a:gd name="connsiteY0" fmla="*/ 2125347 h 4646002"/>
                            <a:gd name="connsiteX1" fmla="*/ 1017066 w 6176136"/>
                            <a:gd name="connsiteY1" fmla="*/ 2805051 h 4646002"/>
                            <a:gd name="connsiteX2" fmla="*/ 1527606 w 6176136"/>
                            <a:gd name="connsiteY2" fmla="*/ 2448943 h 4646002"/>
                            <a:gd name="connsiteX3" fmla="*/ 1414322 w 6176136"/>
                            <a:gd name="connsiteY3" fmla="*/ 2125347 h 4646002"/>
                            <a:gd name="connsiteX4" fmla="*/ 1557753 w 6176136"/>
                            <a:gd name="connsiteY4" fmla="*/ 2015714 h 4646002"/>
                            <a:gd name="connsiteX5" fmla="*/ 1792782 w 6176136"/>
                            <a:gd name="connsiteY5" fmla="*/ 2274699 h 4646002"/>
                            <a:gd name="connsiteX6" fmla="*/ 1905431 w 6176136"/>
                            <a:gd name="connsiteY6" fmla="*/ 2183767 h 4646002"/>
                            <a:gd name="connsiteX7" fmla="*/ 1929053 w 6176136"/>
                            <a:gd name="connsiteY7" fmla="*/ 2185545 h 4646002"/>
                            <a:gd name="connsiteX8" fmla="*/ 1917242 w 6176136"/>
                            <a:gd name="connsiteY8" fmla="*/ 2284351 h 4646002"/>
                            <a:gd name="connsiteX9" fmla="*/ 1014018 w 6176136"/>
                            <a:gd name="connsiteY9" fmla="*/ 2927479 h 4646002"/>
                            <a:gd name="connsiteX10" fmla="*/ 1314754 w 6176136"/>
                            <a:gd name="connsiteY10" fmla="*/ 3377567 h 4646002"/>
                            <a:gd name="connsiteX11" fmla="*/ 1755698 w 6176136"/>
                            <a:gd name="connsiteY11" fmla="*/ 3134235 h 4646002"/>
                            <a:gd name="connsiteX12" fmla="*/ 1814118 w 6176136"/>
                            <a:gd name="connsiteY12" fmla="*/ 3198243 h 4646002"/>
                            <a:gd name="connsiteX13" fmla="*/ 1117650 w 6176136"/>
                            <a:gd name="connsiteY13" fmla="*/ 3523871 h 4646002"/>
                            <a:gd name="connsiteX14" fmla="*/ 659434 w 6176136"/>
                            <a:gd name="connsiteY14" fmla="*/ 2950339 h 4646002"/>
                            <a:gd name="connsiteX15" fmla="*/ 1383842 w 6176136"/>
                            <a:gd name="connsiteY15" fmla="*/ 2035431 h 4646002"/>
                            <a:gd name="connsiteX16" fmla="*/ 1557753 w 6176136"/>
                            <a:gd name="connsiteY16" fmla="*/ 2015714 h 4646002"/>
                            <a:gd name="connsiteX17" fmla="*/ 3447593 w 6176136"/>
                            <a:gd name="connsiteY17" fmla="*/ 1999110 h 4646002"/>
                            <a:gd name="connsiteX18" fmla="*/ 3649269 w 6176136"/>
                            <a:gd name="connsiteY18" fmla="*/ 2251205 h 4646002"/>
                            <a:gd name="connsiteX19" fmla="*/ 3589325 w 6176136"/>
                            <a:gd name="connsiteY19" fmla="*/ 3305178 h 4646002"/>
                            <a:gd name="connsiteX20" fmla="*/ 3816909 w 6176136"/>
                            <a:gd name="connsiteY20" fmla="*/ 3206626 h 4646002"/>
                            <a:gd name="connsiteX21" fmla="*/ 3844849 w 6176136"/>
                            <a:gd name="connsiteY21" fmla="*/ 3293494 h 4646002"/>
                            <a:gd name="connsiteX22" fmla="*/ 3239193 w 6176136"/>
                            <a:gd name="connsiteY22" fmla="*/ 3452881 h 4646002"/>
                            <a:gd name="connsiteX23" fmla="*/ 3261418 w 6176136"/>
                            <a:gd name="connsiteY23" fmla="*/ 2233681 h 4646002"/>
                            <a:gd name="connsiteX24" fmla="*/ 2700706 w 6176136"/>
                            <a:gd name="connsiteY24" fmla="*/ 3444497 h 4646002"/>
                            <a:gd name="connsiteX25" fmla="*/ 2382825 w 6176136"/>
                            <a:gd name="connsiteY25" fmla="*/ 3445640 h 4646002"/>
                            <a:gd name="connsiteX26" fmla="*/ 2508308 w 6176136"/>
                            <a:gd name="connsiteY26" fmla="*/ 2177166 h 4646002"/>
                            <a:gd name="connsiteX27" fmla="*/ 2286693 w 6176136"/>
                            <a:gd name="connsiteY27" fmla="*/ 2253366 h 4646002"/>
                            <a:gd name="connsiteX28" fmla="*/ 2256848 w 6176136"/>
                            <a:gd name="connsiteY28" fmla="*/ 2164466 h 4646002"/>
                            <a:gd name="connsiteX29" fmla="*/ 2856288 w 6176136"/>
                            <a:gd name="connsiteY29" fmla="*/ 2012066 h 4646002"/>
                            <a:gd name="connsiteX30" fmla="*/ 2812593 w 6176136"/>
                            <a:gd name="connsiteY30" fmla="*/ 2622172 h 4646002"/>
                            <a:gd name="connsiteX31" fmla="*/ 3447593 w 6176136"/>
                            <a:gd name="connsiteY31" fmla="*/ 1999110 h 4646002"/>
                            <a:gd name="connsiteX32" fmla="*/ 4761660 w 6176136"/>
                            <a:gd name="connsiteY32" fmla="*/ 1409094 h 4646002"/>
                            <a:gd name="connsiteX33" fmla="*/ 4884756 w 6176136"/>
                            <a:gd name="connsiteY33" fmla="*/ 1561176 h 4646002"/>
                            <a:gd name="connsiteX34" fmla="*/ 4684318 w 6176136"/>
                            <a:gd name="connsiteY34" fmla="*/ 1783139 h 4646002"/>
                            <a:gd name="connsiteX35" fmla="*/ 4527860 w 6176136"/>
                            <a:gd name="connsiteY35" fmla="*/ 1643664 h 4646002"/>
                            <a:gd name="connsiteX36" fmla="*/ 4761660 w 6176136"/>
                            <a:gd name="connsiteY36" fmla="*/ 1409094 h 4646002"/>
                            <a:gd name="connsiteX37" fmla="*/ 4375282 w 6176136"/>
                            <a:gd name="connsiteY37" fmla="*/ 1401 h 4646002"/>
                            <a:gd name="connsiteX38" fmla="*/ 6176066 w 6176136"/>
                            <a:gd name="connsiteY38" fmla="*/ 1470886 h 4646002"/>
                            <a:gd name="connsiteX39" fmla="*/ 5336636 w 6176136"/>
                            <a:gd name="connsiteY39" fmla="*/ 3058734 h 4646002"/>
                            <a:gd name="connsiteX40" fmla="*/ 4516312 w 6176136"/>
                            <a:gd name="connsiteY40" fmla="*/ 3485328 h 4646002"/>
                            <a:gd name="connsiteX41" fmla="*/ 4371080 w 6176136"/>
                            <a:gd name="connsiteY41" fmla="*/ 3363186 h 4646002"/>
                            <a:gd name="connsiteX42" fmla="*/ 4435373 w 6176136"/>
                            <a:gd name="connsiteY42" fmla="*/ 2756762 h 4646002"/>
                            <a:gd name="connsiteX43" fmla="*/ 4487807 w 6176136"/>
                            <a:gd name="connsiteY43" fmla="*/ 2166052 h 4646002"/>
                            <a:gd name="connsiteX44" fmla="*/ 4260636 w 6176136"/>
                            <a:gd name="connsiteY44" fmla="*/ 2218441 h 4646002"/>
                            <a:gd name="connsiteX45" fmla="*/ 4230791 w 6176136"/>
                            <a:gd name="connsiteY45" fmla="*/ 2142241 h 4646002"/>
                            <a:gd name="connsiteX46" fmla="*/ 4778637 w 6176136"/>
                            <a:gd name="connsiteY46" fmla="*/ 1988254 h 4646002"/>
                            <a:gd name="connsiteX47" fmla="*/ 4830662 w 6176136"/>
                            <a:gd name="connsiteY47" fmla="*/ 2120968 h 4646002"/>
                            <a:gd name="connsiteX48" fmla="*/ 4759223 w 6176136"/>
                            <a:gd name="connsiteY48" fmla="*/ 2723425 h 4646002"/>
                            <a:gd name="connsiteX49" fmla="*/ 4721448 w 6176136"/>
                            <a:gd name="connsiteY49" fmla="*/ 3269871 h 4646002"/>
                            <a:gd name="connsiteX50" fmla="*/ 5981486 w 6176136"/>
                            <a:gd name="connsiteY50" fmla="*/ 1481206 h 4646002"/>
                            <a:gd name="connsiteX51" fmla="*/ 3839264 w 6176136"/>
                            <a:gd name="connsiteY51" fmla="*/ 122306 h 4646002"/>
                            <a:gd name="connsiteX52" fmla="*/ 1616766 w 6176136"/>
                            <a:gd name="connsiteY52" fmla="*/ 890656 h 4646002"/>
                            <a:gd name="connsiteX53" fmla="*/ 205477 w 6176136"/>
                            <a:gd name="connsiteY53" fmla="*/ 3031400 h 4646002"/>
                            <a:gd name="connsiteX54" fmla="*/ 2199378 w 6176136"/>
                            <a:gd name="connsiteY54" fmla="*/ 4491104 h 4646002"/>
                            <a:gd name="connsiteX55" fmla="*/ 3293959 w 6176136"/>
                            <a:gd name="connsiteY55" fmla="*/ 4335529 h 4646002"/>
                            <a:gd name="connsiteX56" fmla="*/ 3322535 w 6176136"/>
                            <a:gd name="connsiteY56" fmla="*/ 4393474 h 4646002"/>
                            <a:gd name="connsiteX57" fmla="*/ 1550091 w 6176136"/>
                            <a:gd name="connsiteY57" fmla="*/ 4618105 h 4646002"/>
                            <a:gd name="connsiteX58" fmla="*/ 689 w 6176136"/>
                            <a:gd name="connsiteY58" fmla="*/ 3044894 h 4646002"/>
                            <a:gd name="connsiteX59" fmla="*/ 4105964 w 6176136"/>
                            <a:gd name="connsiteY59" fmla="*/ 4830 h 4646002"/>
                            <a:gd name="connsiteX60" fmla="*/ 4375282 w 6176136"/>
                            <a:gd name="connsiteY60" fmla="*/ 1401 h 4646002"/>
                            <a:gd name="connsiteX0" fmla="*/ 1414327 w 6176141"/>
                            <a:gd name="connsiteY0" fmla="*/ 2125347 h 4634356"/>
                            <a:gd name="connsiteX1" fmla="*/ 1017071 w 6176141"/>
                            <a:gd name="connsiteY1" fmla="*/ 2805051 h 4634356"/>
                            <a:gd name="connsiteX2" fmla="*/ 1527611 w 6176141"/>
                            <a:gd name="connsiteY2" fmla="*/ 2448943 h 4634356"/>
                            <a:gd name="connsiteX3" fmla="*/ 1414327 w 6176141"/>
                            <a:gd name="connsiteY3" fmla="*/ 2125347 h 4634356"/>
                            <a:gd name="connsiteX4" fmla="*/ 1557758 w 6176141"/>
                            <a:gd name="connsiteY4" fmla="*/ 2015714 h 4634356"/>
                            <a:gd name="connsiteX5" fmla="*/ 1792787 w 6176141"/>
                            <a:gd name="connsiteY5" fmla="*/ 2274699 h 4634356"/>
                            <a:gd name="connsiteX6" fmla="*/ 1905436 w 6176141"/>
                            <a:gd name="connsiteY6" fmla="*/ 2183767 h 4634356"/>
                            <a:gd name="connsiteX7" fmla="*/ 1929058 w 6176141"/>
                            <a:gd name="connsiteY7" fmla="*/ 2185545 h 4634356"/>
                            <a:gd name="connsiteX8" fmla="*/ 1917247 w 6176141"/>
                            <a:gd name="connsiteY8" fmla="*/ 2284351 h 4634356"/>
                            <a:gd name="connsiteX9" fmla="*/ 1014023 w 6176141"/>
                            <a:gd name="connsiteY9" fmla="*/ 2927479 h 4634356"/>
                            <a:gd name="connsiteX10" fmla="*/ 1314759 w 6176141"/>
                            <a:gd name="connsiteY10" fmla="*/ 3377567 h 4634356"/>
                            <a:gd name="connsiteX11" fmla="*/ 1755703 w 6176141"/>
                            <a:gd name="connsiteY11" fmla="*/ 3134235 h 4634356"/>
                            <a:gd name="connsiteX12" fmla="*/ 1814123 w 6176141"/>
                            <a:gd name="connsiteY12" fmla="*/ 3198243 h 4634356"/>
                            <a:gd name="connsiteX13" fmla="*/ 1117655 w 6176141"/>
                            <a:gd name="connsiteY13" fmla="*/ 3523871 h 4634356"/>
                            <a:gd name="connsiteX14" fmla="*/ 659439 w 6176141"/>
                            <a:gd name="connsiteY14" fmla="*/ 2950339 h 4634356"/>
                            <a:gd name="connsiteX15" fmla="*/ 1383847 w 6176141"/>
                            <a:gd name="connsiteY15" fmla="*/ 2035431 h 4634356"/>
                            <a:gd name="connsiteX16" fmla="*/ 1557758 w 6176141"/>
                            <a:gd name="connsiteY16" fmla="*/ 2015714 h 4634356"/>
                            <a:gd name="connsiteX17" fmla="*/ 3447598 w 6176141"/>
                            <a:gd name="connsiteY17" fmla="*/ 1999110 h 4634356"/>
                            <a:gd name="connsiteX18" fmla="*/ 3649274 w 6176141"/>
                            <a:gd name="connsiteY18" fmla="*/ 2251205 h 4634356"/>
                            <a:gd name="connsiteX19" fmla="*/ 3589330 w 6176141"/>
                            <a:gd name="connsiteY19" fmla="*/ 3305178 h 4634356"/>
                            <a:gd name="connsiteX20" fmla="*/ 3816914 w 6176141"/>
                            <a:gd name="connsiteY20" fmla="*/ 3206626 h 4634356"/>
                            <a:gd name="connsiteX21" fmla="*/ 3844854 w 6176141"/>
                            <a:gd name="connsiteY21" fmla="*/ 3293494 h 4634356"/>
                            <a:gd name="connsiteX22" fmla="*/ 3239198 w 6176141"/>
                            <a:gd name="connsiteY22" fmla="*/ 3452881 h 4634356"/>
                            <a:gd name="connsiteX23" fmla="*/ 3261423 w 6176141"/>
                            <a:gd name="connsiteY23" fmla="*/ 2233681 h 4634356"/>
                            <a:gd name="connsiteX24" fmla="*/ 2700711 w 6176141"/>
                            <a:gd name="connsiteY24" fmla="*/ 3444497 h 4634356"/>
                            <a:gd name="connsiteX25" fmla="*/ 2382830 w 6176141"/>
                            <a:gd name="connsiteY25" fmla="*/ 3445640 h 4634356"/>
                            <a:gd name="connsiteX26" fmla="*/ 2508313 w 6176141"/>
                            <a:gd name="connsiteY26" fmla="*/ 2177166 h 4634356"/>
                            <a:gd name="connsiteX27" fmla="*/ 2286698 w 6176141"/>
                            <a:gd name="connsiteY27" fmla="*/ 2253366 h 4634356"/>
                            <a:gd name="connsiteX28" fmla="*/ 2256853 w 6176141"/>
                            <a:gd name="connsiteY28" fmla="*/ 2164466 h 4634356"/>
                            <a:gd name="connsiteX29" fmla="*/ 2856293 w 6176141"/>
                            <a:gd name="connsiteY29" fmla="*/ 2012066 h 4634356"/>
                            <a:gd name="connsiteX30" fmla="*/ 2812598 w 6176141"/>
                            <a:gd name="connsiteY30" fmla="*/ 2622172 h 4634356"/>
                            <a:gd name="connsiteX31" fmla="*/ 3447598 w 6176141"/>
                            <a:gd name="connsiteY31" fmla="*/ 1999110 h 4634356"/>
                            <a:gd name="connsiteX32" fmla="*/ 4761665 w 6176141"/>
                            <a:gd name="connsiteY32" fmla="*/ 1409094 h 4634356"/>
                            <a:gd name="connsiteX33" fmla="*/ 4884761 w 6176141"/>
                            <a:gd name="connsiteY33" fmla="*/ 1561176 h 4634356"/>
                            <a:gd name="connsiteX34" fmla="*/ 4684323 w 6176141"/>
                            <a:gd name="connsiteY34" fmla="*/ 1783139 h 4634356"/>
                            <a:gd name="connsiteX35" fmla="*/ 4527865 w 6176141"/>
                            <a:gd name="connsiteY35" fmla="*/ 1643664 h 4634356"/>
                            <a:gd name="connsiteX36" fmla="*/ 4761665 w 6176141"/>
                            <a:gd name="connsiteY36" fmla="*/ 1409094 h 4634356"/>
                            <a:gd name="connsiteX37" fmla="*/ 4375287 w 6176141"/>
                            <a:gd name="connsiteY37" fmla="*/ 1401 h 4634356"/>
                            <a:gd name="connsiteX38" fmla="*/ 6176071 w 6176141"/>
                            <a:gd name="connsiteY38" fmla="*/ 1470886 h 4634356"/>
                            <a:gd name="connsiteX39" fmla="*/ 5336641 w 6176141"/>
                            <a:gd name="connsiteY39" fmla="*/ 3058734 h 4634356"/>
                            <a:gd name="connsiteX40" fmla="*/ 4516317 w 6176141"/>
                            <a:gd name="connsiteY40" fmla="*/ 3485328 h 4634356"/>
                            <a:gd name="connsiteX41" fmla="*/ 4371085 w 6176141"/>
                            <a:gd name="connsiteY41" fmla="*/ 3363186 h 4634356"/>
                            <a:gd name="connsiteX42" fmla="*/ 4435378 w 6176141"/>
                            <a:gd name="connsiteY42" fmla="*/ 2756762 h 4634356"/>
                            <a:gd name="connsiteX43" fmla="*/ 4487812 w 6176141"/>
                            <a:gd name="connsiteY43" fmla="*/ 2166052 h 4634356"/>
                            <a:gd name="connsiteX44" fmla="*/ 4260641 w 6176141"/>
                            <a:gd name="connsiteY44" fmla="*/ 2218441 h 4634356"/>
                            <a:gd name="connsiteX45" fmla="*/ 4230796 w 6176141"/>
                            <a:gd name="connsiteY45" fmla="*/ 2142241 h 4634356"/>
                            <a:gd name="connsiteX46" fmla="*/ 4778642 w 6176141"/>
                            <a:gd name="connsiteY46" fmla="*/ 1988254 h 4634356"/>
                            <a:gd name="connsiteX47" fmla="*/ 4830667 w 6176141"/>
                            <a:gd name="connsiteY47" fmla="*/ 2120968 h 4634356"/>
                            <a:gd name="connsiteX48" fmla="*/ 4759228 w 6176141"/>
                            <a:gd name="connsiteY48" fmla="*/ 2723425 h 4634356"/>
                            <a:gd name="connsiteX49" fmla="*/ 4721453 w 6176141"/>
                            <a:gd name="connsiteY49" fmla="*/ 3269871 h 4634356"/>
                            <a:gd name="connsiteX50" fmla="*/ 5981491 w 6176141"/>
                            <a:gd name="connsiteY50" fmla="*/ 1481206 h 4634356"/>
                            <a:gd name="connsiteX51" fmla="*/ 3839269 w 6176141"/>
                            <a:gd name="connsiteY51" fmla="*/ 122306 h 4634356"/>
                            <a:gd name="connsiteX52" fmla="*/ 1616771 w 6176141"/>
                            <a:gd name="connsiteY52" fmla="*/ 890656 h 4634356"/>
                            <a:gd name="connsiteX53" fmla="*/ 205482 w 6176141"/>
                            <a:gd name="connsiteY53" fmla="*/ 3031400 h 4634356"/>
                            <a:gd name="connsiteX54" fmla="*/ 2199383 w 6176141"/>
                            <a:gd name="connsiteY54" fmla="*/ 4491104 h 4634356"/>
                            <a:gd name="connsiteX55" fmla="*/ 3293964 w 6176141"/>
                            <a:gd name="connsiteY55" fmla="*/ 4335529 h 4634356"/>
                            <a:gd name="connsiteX56" fmla="*/ 3322540 w 6176141"/>
                            <a:gd name="connsiteY56" fmla="*/ 4393474 h 4634356"/>
                            <a:gd name="connsiteX57" fmla="*/ 1550096 w 6176141"/>
                            <a:gd name="connsiteY57" fmla="*/ 4618105 h 4634356"/>
                            <a:gd name="connsiteX58" fmla="*/ 694 w 6176141"/>
                            <a:gd name="connsiteY58" fmla="*/ 3044894 h 4634356"/>
                            <a:gd name="connsiteX59" fmla="*/ 4105969 w 6176141"/>
                            <a:gd name="connsiteY59" fmla="*/ 4830 h 4634356"/>
                            <a:gd name="connsiteX60" fmla="*/ 4375287 w 6176141"/>
                            <a:gd name="connsiteY60" fmla="*/ 1401 h 463435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05517 w 6176176"/>
                            <a:gd name="connsiteY53" fmla="*/ 30314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10896"/>
                            <a:gd name="connsiteX1" fmla="*/ 1017106 w 6176176"/>
                            <a:gd name="connsiteY1" fmla="*/ 2805051 h 4610896"/>
                            <a:gd name="connsiteX2" fmla="*/ 1527646 w 6176176"/>
                            <a:gd name="connsiteY2" fmla="*/ 2448943 h 4610896"/>
                            <a:gd name="connsiteX3" fmla="*/ 1414362 w 6176176"/>
                            <a:gd name="connsiteY3" fmla="*/ 2125347 h 4610896"/>
                            <a:gd name="connsiteX4" fmla="*/ 1557793 w 6176176"/>
                            <a:gd name="connsiteY4" fmla="*/ 2015714 h 4610896"/>
                            <a:gd name="connsiteX5" fmla="*/ 1792822 w 6176176"/>
                            <a:gd name="connsiteY5" fmla="*/ 2274699 h 4610896"/>
                            <a:gd name="connsiteX6" fmla="*/ 1905471 w 6176176"/>
                            <a:gd name="connsiteY6" fmla="*/ 2183767 h 4610896"/>
                            <a:gd name="connsiteX7" fmla="*/ 1929093 w 6176176"/>
                            <a:gd name="connsiteY7" fmla="*/ 2185545 h 4610896"/>
                            <a:gd name="connsiteX8" fmla="*/ 1917282 w 6176176"/>
                            <a:gd name="connsiteY8" fmla="*/ 2284351 h 4610896"/>
                            <a:gd name="connsiteX9" fmla="*/ 1014058 w 6176176"/>
                            <a:gd name="connsiteY9" fmla="*/ 2927479 h 4610896"/>
                            <a:gd name="connsiteX10" fmla="*/ 1314794 w 6176176"/>
                            <a:gd name="connsiteY10" fmla="*/ 3377567 h 4610896"/>
                            <a:gd name="connsiteX11" fmla="*/ 1755738 w 6176176"/>
                            <a:gd name="connsiteY11" fmla="*/ 3134235 h 4610896"/>
                            <a:gd name="connsiteX12" fmla="*/ 1814158 w 6176176"/>
                            <a:gd name="connsiteY12" fmla="*/ 3198243 h 4610896"/>
                            <a:gd name="connsiteX13" fmla="*/ 1117690 w 6176176"/>
                            <a:gd name="connsiteY13" fmla="*/ 3523871 h 4610896"/>
                            <a:gd name="connsiteX14" fmla="*/ 659474 w 6176176"/>
                            <a:gd name="connsiteY14" fmla="*/ 2950339 h 4610896"/>
                            <a:gd name="connsiteX15" fmla="*/ 1383882 w 6176176"/>
                            <a:gd name="connsiteY15" fmla="*/ 2035431 h 4610896"/>
                            <a:gd name="connsiteX16" fmla="*/ 1557793 w 6176176"/>
                            <a:gd name="connsiteY16" fmla="*/ 2015714 h 4610896"/>
                            <a:gd name="connsiteX17" fmla="*/ 3447633 w 6176176"/>
                            <a:gd name="connsiteY17" fmla="*/ 1999110 h 4610896"/>
                            <a:gd name="connsiteX18" fmla="*/ 3649309 w 6176176"/>
                            <a:gd name="connsiteY18" fmla="*/ 2251205 h 4610896"/>
                            <a:gd name="connsiteX19" fmla="*/ 3589365 w 6176176"/>
                            <a:gd name="connsiteY19" fmla="*/ 3305178 h 4610896"/>
                            <a:gd name="connsiteX20" fmla="*/ 3816949 w 6176176"/>
                            <a:gd name="connsiteY20" fmla="*/ 3206626 h 4610896"/>
                            <a:gd name="connsiteX21" fmla="*/ 3844889 w 6176176"/>
                            <a:gd name="connsiteY21" fmla="*/ 3293494 h 4610896"/>
                            <a:gd name="connsiteX22" fmla="*/ 3239233 w 6176176"/>
                            <a:gd name="connsiteY22" fmla="*/ 3452881 h 4610896"/>
                            <a:gd name="connsiteX23" fmla="*/ 3261458 w 6176176"/>
                            <a:gd name="connsiteY23" fmla="*/ 2233681 h 4610896"/>
                            <a:gd name="connsiteX24" fmla="*/ 2700746 w 6176176"/>
                            <a:gd name="connsiteY24" fmla="*/ 3444497 h 4610896"/>
                            <a:gd name="connsiteX25" fmla="*/ 2382865 w 6176176"/>
                            <a:gd name="connsiteY25" fmla="*/ 3445640 h 4610896"/>
                            <a:gd name="connsiteX26" fmla="*/ 2508348 w 6176176"/>
                            <a:gd name="connsiteY26" fmla="*/ 2177166 h 4610896"/>
                            <a:gd name="connsiteX27" fmla="*/ 2286733 w 6176176"/>
                            <a:gd name="connsiteY27" fmla="*/ 2253366 h 4610896"/>
                            <a:gd name="connsiteX28" fmla="*/ 2256888 w 6176176"/>
                            <a:gd name="connsiteY28" fmla="*/ 2164466 h 4610896"/>
                            <a:gd name="connsiteX29" fmla="*/ 2856328 w 6176176"/>
                            <a:gd name="connsiteY29" fmla="*/ 2012066 h 4610896"/>
                            <a:gd name="connsiteX30" fmla="*/ 2812633 w 6176176"/>
                            <a:gd name="connsiteY30" fmla="*/ 2622172 h 4610896"/>
                            <a:gd name="connsiteX31" fmla="*/ 3447633 w 6176176"/>
                            <a:gd name="connsiteY31" fmla="*/ 1999110 h 4610896"/>
                            <a:gd name="connsiteX32" fmla="*/ 4761700 w 6176176"/>
                            <a:gd name="connsiteY32" fmla="*/ 1409094 h 4610896"/>
                            <a:gd name="connsiteX33" fmla="*/ 4884796 w 6176176"/>
                            <a:gd name="connsiteY33" fmla="*/ 1561176 h 4610896"/>
                            <a:gd name="connsiteX34" fmla="*/ 4684358 w 6176176"/>
                            <a:gd name="connsiteY34" fmla="*/ 1783139 h 4610896"/>
                            <a:gd name="connsiteX35" fmla="*/ 4527900 w 6176176"/>
                            <a:gd name="connsiteY35" fmla="*/ 1643664 h 4610896"/>
                            <a:gd name="connsiteX36" fmla="*/ 4761700 w 6176176"/>
                            <a:gd name="connsiteY36" fmla="*/ 1409094 h 4610896"/>
                            <a:gd name="connsiteX37" fmla="*/ 4375322 w 6176176"/>
                            <a:gd name="connsiteY37" fmla="*/ 1401 h 4610896"/>
                            <a:gd name="connsiteX38" fmla="*/ 6176106 w 6176176"/>
                            <a:gd name="connsiteY38" fmla="*/ 1470886 h 4610896"/>
                            <a:gd name="connsiteX39" fmla="*/ 5336676 w 6176176"/>
                            <a:gd name="connsiteY39" fmla="*/ 3058734 h 4610896"/>
                            <a:gd name="connsiteX40" fmla="*/ 4516352 w 6176176"/>
                            <a:gd name="connsiteY40" fmla="*/ 3485328 h 4610896"/>
                            <a:gd name="connsiteX41" fmla="*/ 4371120 w 6176176"/>
                            <a:gd name="connsiteY41" fmla="*/ 3363186 h 4610896"/>
                            <a:gd name="connsiteX42" fmla="*/ 4435413 w 6176176"/>
                            <a:gd name="connsiteY42" fmla="*/ 2756762 h 4610896"/>
                            <a:gd name="connsiteX43" fmla="*/ 4487847 w 6176176"/>
                            <a:gd name="connsiteY43" fmla="*/ 2166052 h 4610896"/>
                            <a:gd name="connsiteX44" fmla="*/ 4260676 w 6176176"/>
                            <a:gd name="connsiteY44" fmla="*/ 2218441 h 4610896"/>
                            <a:gd name="connsiteX45" fmla="*/ 4230831 w 6176176"/>
                            <a:gd name="connsiteY45" fmla="*/ 2142241 h 4610896"/>
                            <a:gd name="connsiteX46" fmla="*/ 4778677 w 6176176"/>
                            <a:gd name="connsiteY46" fmla="*/ 1988254 h 4610896"/>
                            <a:gd name="connsiteX47" fmla="*/ 4830702 w 6176176"/>
                            <a:gd name="connsiteY47" fmla="*/ 2120968 h 4610896"/>
                            <a:gd name="connsiteX48" fmla="*/ 4759263 w 6176176"/>
                            <a:gd name="connsiteY48" fmla="*/ 2723425 h 4610896"/>
                            <a:gd name="connsiteX49" fmla="*/ 4721488 w 6176176"/>
                            <a:gd name="connsiteY49" fmla="*/ 3269871 h 4610896"/>
                            <a:gd name="connsiteX50" fmla="*/ 5981526 w 6176176"/>
                            <a:gd name="connsiteY50" fmla="*/ 1481206 h 4610896"/>
                            <a:gd name="connsiteX51" fmla="*/ 3839304 w 6176176"/>
                            <a:gd name="connsiteY51" fmla="*/ 122306 h 4610896"/>
                            <a:gd name="connsiteX52" fmla="*/ 1616806 w 6176176"/>
                            <a:gd name="connsiteY52" fmla="*/ 890656 h 4610896"/>
                            <a:gd name="connsiteX53" fmla="*/ 218217 w 6176176"/>
                            <a:gd name="connsiteY53" fmla="*/ 3145700 h 4610896"/>
                            <a:gd name="connsiteX54" fmla="*/ 2199418 w 6176176"/>
                            <a:gd name="connsiteY54" fmla="*/ 4491104 h 4610896"/>
                            <a:gd name="connsiteX55" fmla="*/ 3293999 w 6176176"/>
                            <a:gd name="connsiteY55" fmla="*/ 4335529 h 4610896"/>
                            <a:gd name="connsiteX56" fmla="*/ 3322575 w 6176176"/>
                            <a:gd name="connsiteY56" fmla="*/ 4393474 h 4610896"/>
                            <a:gd name="connsiteX57" fmla="*/ 1516575 w 6176176"/>
                            <a:gd name="connsiteY57" fmla="*/ 4592938 h 4610896"/>
                            <a:gd name="connsiteX58" fmla="*/ 729 w 6176176"/>
                            <a:gd name="connsiteY58" fmla="*/ 3044894 h 4610896"/>
                            <a:gd name="connsiteX59" fmla="*/ 4106004 w 6176176"/>
                            <a:gd name="connsiteY59" fmla="*/ 4830 h 4610896"/>
                            <a:gd name="connsiteX60" fmla="*/ 4375322 w 6176176"/>
                            <a:gd name="connsiteY60" fmla="*/ 1401 h 4610896"/>
                            <a:gd name="connsiteX0" fmla="*/ 1414362 w 6176176"/>
                            <a:gd name="connsiteY0" fmla="*/ 2125347 h 4622491"/>
                            <a:gd name="connsiteX1" fmla="*/ 1017106 w 6176176"/>
                            <a:gd name="connsiteY1" fmla="*/ 2805051 h 4622491"/>
                            <a:gd name="connsiteX2" fmla="*/ 1527646 w 6176176"/>
                            <a:gd name="connsiteY2" fmla="*/ 2448943 h 4622491"/>
                            <a:gd name="connsiteX3" fmla="*/ 1414362 w 6176176"/>
                            <a:gd name="connsiteY3" fmla="*/ 2125347 h 4622491"/>
                            <a:gd name="connsiteX4" fmla="*/ 1557793 w 6176176"/>
                            <a:gd name="connsiteY4" fmla="*/ 2015714 h 4622491"/>
                            <a:gd name="connsiteX5" fmla="*/ 1792822 w 6176176"/>
                            <a:gd name="connsiteY5" fmla="*/ 2274699 h 4622491"/>
                            <a:gd name="connsiteX6" fmla="*/ 1905471 w 6176176"/>
                            <a:gd name="connsiteY6" fmla="*/ 2183767 h 4622491"/>
                            <a:gd name="connsiteX7" fmla="*/ 1929093 w 6176176"/>
                            <a:gd name="connsiteY7" fmla="*/ 2185545 h 4622491"/>
                            <a:gd name="connsiteX8" fmla="*/ 1917282 w 6176176"/>
                            <a:gd name="connsiteY8" fmla="*/ 2284351 h 4622491"/>
                            <a:gd name="connsiteX9" fmla="*/ 1014058 w 6176176"/>
                            <a:gd name="connsiteY9" fmla="*/ 2927479 h 4622491"/>
                            <a:gd name="connsiteX10" fmla="*/ 1314794 w 6176176"/>
                            <a:gd name="connsiteY10" fmla="*/ 3377567 h 4622491"/>
                            <a:gd name="connsiteX11" fmla="*/ 1755738 w 6176176"/>
                            <a:gd name="connsiteY11" fmla="*/ 3134235 h 4622491"/>
                            <a:gd name="connsiteX12" fmla="*/ 1814158 w 6176176"/>
                            <a:gd name="connsiteY12" fmla="*/ 3198243 h 4622491"/>
                            <a:gd name="connsiteX13" fmla="*/ 1117690 w 6176176"/>
                            <a:gd name="connsiteY13" fmla="*/ 3523871 h 4622491"/>
                            <a:gd name="connsiteX14" fmla="*/ 659474 w 6176176"/>
                            <a:gd name="connsiteY14" fmla="*/ 2950339 h 4622491"/>
                            <a:gd name="connsiteX15" fmla="*/ 1383882 w 6176176"/>
                            <a:gd name="connsiteY15" fmla="*/ 2035431 h 4622491"/>
                            <a:gd name="connsiteX16" fmla="*/ 1557793 w 6176176"/>
                            <a:gd name="connsiteY16" fmla="*/ 2015714 h 4622491"/>
                            <a:gd name="connsiteX17" fmla="*/ 3447633 w 6176176"/>
                            <a:gd name="connsiteY17" fmla="*/ 1999110 h 4622491"/>
                            <a:gd name="connsiteX18" fmla="*/ 3649309 w 6176176"/>
                            <a:gd name="connsiteY18" fmla="*/ 2251205 h 4622491"/>
                            <a:gd name="connsiteX19" fmla="*/ 3589365 w 6176176"/>
                            <a:gd name="connsiteY19" fmla="*/ 3305178 h 4622491"/>
                            <a:gd name="connsiteX20" fmla="*/ 3816949 w 6176176"/>
                            <a:gd name="connsiteY20" fmla="*/ 3206626 h 4622491"/>
                            <a:gd name="connsiteX21" fmla="*/ 3844889 w 6176176"/>
                            <a:gd name="connsiteY21" fmla="*/ 3293494 h 4622491"/>
                            <a:gd name="connsiteX22" fmla="*/ 3239233 w 6176176"/>
                            <a:gd name="connsiteY22" fmla="*/ 3452881 h 4622491"/>
                            <a:gd name="connsiteX23" fmla="*/ 3261458 w 6176176"/>
                            <a:gd name="connsiteY23" fmla="*/ 2233681 h 4622491"/>
                            <a:gd name="connsiteX24" fmla="*/ 2700746 w 6176176"/>
                            <a:gd name="connsiteY24" fmla="*/ 3444497 h 4622491"/>
                            <a:gd name="connsiteX25" fmla="*/ 2382865 w 6176176"/>
                            <a:gd name="connsiteY25" fmla="*/ 3445640 h 4622491"/>
                            <a:gd name="connsiteX26" fmla="*/ 2508348 w 6176176"/>
                            <a:gd name="connsiteY26" fmla="*/ 2177166 h 4622491"/>
                            <a:gd name="connsiteX27" fmla="*/ 2286733 w 6176176"/>
                            <a:gd name="connsiteY27" fmla="*/ 2253366 h 4622491"/>
                            <a:gd name="connsiteX28" fmla="*/ 2256888 w 6176176"/>
                            <a:gd name="connsiteY28" fmla="*/ 2164466 h 4622491"/>
                            <a:gd name="connsiteX29" fmla="*/ 2856328 w 6176176"/>
                            <a:gd name="connsiteY29" fmla="*/ 2012066 h 4622491"/>
                            <a:gd name="connsiteX30" fmla="*/ 2812633 w 6176176"/>
                            <a:gd name="connsiteY30" fmla="*/ 2622172 h 4622491"/>
                            <a:gd name="connsiteX31" fmla="*/ 3447633 w 6176176"/>
                            <a:gd name="connsiteY31" fmla="*/ 1999110 h 4622491"/>
                            <a:gd name="connsiteX32" fmla="*/ 4761700 w 6176176"/>
                            <a:gd name="connsiteY32" fmla="*/ 1409094 h 4622491"/>
                            <a:gd name="connsiteX33" fmla="*/ 4884796 w 6176176"/>
                            <a:gd name="connsiteY33" fmla="*/ 1561176 h 4622491"/>
                            <a:gd name="connsiteX34" fmla="*/ 4684358 w 6176176"/>
                            <a:gd name="connsiteY34" fmla="*/ 1783139 h 4622491"/>
                            <a:gd name="connsiteX35" fmla="*/ 4527900 w 6176176"/>
                            <a:gd name="connsiteY35" fmla="*/ 1643664 h 4622491"/>
                            <a:gd name="connsiteX36" fmla="*/ 4761700 w 6176176"/>
                            <a:gd name="connsiteY36" fmla="*/ 1409094 h 4622491"/>
                            <a:gd name="connsiteX37" fmla="*/ 4375322 w 6176176"/>
                            <a:gd name="connsiteY37" fmla="*/ 1401 h 4622491"/>
                            <a:gd name="connsiteX38" fmla="*/ 6176106 w 6176176"/>
                            <a:gd name="connsiteY38" fmla="*/ 1470886 h 4622491"/>
                            <a:gd name="connsiteX39" fmla="*/ 5336676 w 6176176"/>
                            <a:gd name="connsiteY39" fmla="*/ 3058734 h 4622491"/>
                            <a:gd name="connsiteX40" fmla="*/ 4516352 w 6176176"/>
                            <a:gd name="connsiteY40" fmla="*/ 3485328 h 4622491"/>
                            <a:gd name="connsiteX41" fmla="*/ 4371120 w 6176176"/>
                            <a:gd name="connsiteY41" fmla="*/ 3363186 h 4622491"/>
                            <a:gd name="connsiteX42" fmla="*/ 4435413 w 6176176"/>
                            <a:gd name="connsiteY42" fmla="*/ 2756762 h 4622491"/>
                            <a:gd name="connsiteX43" fmla="*/ 4487847 w 6176176"/>
                            <a:gd name="connsiteY43" fmla="*/ 2166052 h 4622491"/>
                            <a:gd name="connsiteX44" fmla="*/ 4260676 w 6176176"/>
                            <a:gd name="connsiteY44" fmla="*/ 2218441 h 4622491"/>
                            <a:gd name="connsiteX45" fmla="*/ 4230831 w 6176176"/>
                            <a:gd name="connsiteY45" fmla="*/ 2142241 h 4622491"/>
                            <a:gd name="connsiteX46" fmla="*/ 4778677 w 6176176"/>
                            <a:gd name="connsiteY46" fmla="*/ 1988254 h 4622491"/>
                            <a:gd name="connsiteX47" fmla="*/ 4830702 w 6176176"/>
                            <a:gd name="connsiteY47" fmla="*/ 2120968 h 4622491"/>
                            <a:gd name="connsiteX48" fmla="*/ 4759263 w 6176176"/>
                            <a:gd name="connsiteY48" fmla="*/ 2723425 h 4622491"/>
                            <a:gd name="connsiteX49" fmla="*/ 4721488 w 6176176"/>
                            <a:gd name="connsiteY49" fmla="*/ 3269871 h 4622491"/>
                            <a:gd name="connsiteX50" fmla="*/ 5981526 w 6176176"/>
                            <a:gd name="connsiteY50" fmla="*/ 1481206 h 4622491"/>
                            <a:gd name="connsiteX51" fmla="*/ 3839304 w 6176176"/>
                            <a:gd name="connsiteY51" fmla="*/ 122306 h 4622491"/>
                            <a:gd name="connsiteX52" fmla="*/ 1616806 w 6176176"/>
                            <a:gd name="connsiteY52" fmla="*/ 890656 h 4622491"/>
                            <a:gd name="connsiteX53" fmla="*/ 218217 w 6176176"/>
                            <a:gd name="connsiteY53" fmla="*/ 3145700 h 4622491"/>
                            <a:gd name="connsiteX54" fmla="*/ 2199418 w 6176176"/>
                            <a:gd name="connsiteY54" fmla="*/ 4491104 h 4622491"/>
                            <a:gd name="connsiteX55" fmla="*/ 3293999 w 6176176"/>
                            <a:gd name="connsiteY55" fmla="*/ 4335529 h 4622491"/>
                            <a:gd name="connsiteX56" fmla="*/ 3322575 w 6176176"/>
                            <a:gd name="connsiteY56" fmla="*/ 4393474 h 4622491"/>
                            <a:gd name="connsiteX57" fmla="*/ 1516575 w 6176176"/>
                            <a:gd name="connsiteY57" fmla="*/ 4592938 h 4622491"/>
                            <a:gd name="connsiteX58" fmla="*/ 729 w 6176176"/>
                            <a:gd name="connsiteY58" fmla="*/ 3044894 h 4622491"/>
                            <a:gd name="connsiteX59" fmla="*/ 4106004 w 6176176"/>
                            <a:gd name="connsiteY59" fmla="*/ 4830 h 4622491"/>
                            <a:gd name="connsiteX60" fmla="*/ 4375322 w 6176176"/>
                            <a:gd name="connsiteY60" fmla="*/ 1401 h 4622491"/>
                            <a:gd name="connsiteX0" fmla="*/ 1414362 w 6176176"/>
                            <a:gd name="connsiteY0" fmla="*/ 2125347 h 4622491"/>
                            <a:gd name="connsiteX1" fmla="*/ 1017106 w 6176176"/>
                            <a:gd name="connsiteY1" fmla="*/ 2805051 h 4622491"/>
                            <a:gd name="connsiteX2" fmla="*/ 1527646 w 6176176"/>
                            <a:gd name="connsiteY2" fmla="*/ 2448943 h 4622491"/>
                            <a:gd name="connsiteX3" fmla="*/ 1414362 w 6176176"/>
                            <a:gd name="connsiteY3" fmla="*/ 2125347 h 4622491"/>
                            <a:gd name="connsiteX4" fmla="*/ 1557793 w 6176176"/>
                            <a:gd name="connsiteY4" fmla="*/ 2015714 h 4622491"/>
                            <a:gd name="connsiteX5" fmla="*/ 1792822 w 6176176"/>
                            <a:gd name="connsiteY5" fmla="*/ 2274699 h 4622491"/>
                            <a:gd name="connsiteX6" fmla="*/ 1905471 w 6176176"/>
                            <a:gd name="connsiteY6" fmla="*/ 2183767 h 4622491"/>
                            <a:gd name="connsiteX7" fmla="*/ 1929093 w 6176176"/>
                            <a:gd name="connsiteY7" fmla="*/ 2185545 h 4622491"/>
                            <a:gd name="connsiteX8" fmla="*/ 1917282 w 6176176"/>
                            <a:gd name="connsiteY8" fmla="*/ 2284351 h 4622491"/>
                            <a:gd name="connsiteX9" fmla="*/ 1014058 w 6176176"/>
                            <a:gd name="connsiteY9" fmla="*/ 2927479 h 4622491"/>
                            <a:gd name="connsiteX10" fmla="*/ 1314794 w 6176176"/>
                            <a:gd name="connsiteY10" fmla="*/ 3377567 h 4622491"/>
                            <a:gd name="connsiteX11" fmla="*/ 1755738 w 6176176"/>
                            <a:gd name="connsiteY11" fmla="*/ 3134235 h 4622491"/>
                            <a:gd name="connsiteX12" fmla="*/ 1814158 w 6176176"/>
                            <a:gd name="connsiteY12" fmla="*/ 3198243 h 4622491"/>
                            <a:gd name="connsiteX13" fmla="*/ 1117690 w 6176176"/>
                            <a:gd name="connsiteY13" fmla="*/ 3523871 h 4622491"/>
                            <a:gd name="connsiteX14" fmla="*/ 659474 w 6176176"/>
                            <a:gd name="connsiteY14" fmla="*/ 2950339 h 4622491"/>
                            <a:gd name="connsiteX15" fmla="*/ 1383882 w 6176176"/>
                            <a:gd name="connsiteY15" fmla="*/ 2035431 h 4622491"/>
                            <a:gd name="connsiteX16" fmla="*/ 1557793 w 6176176"/>
                            <a:gd name="connsiteY16" fmla="*/ 2015714 h 4622491"/>
                            <a:gd name="connsiteX17" fmla="*/ 3447633 w 6176176"/>
                            <a:gd name="connsiteY17" fmla="*/ 1999110 h 4622491"/>
                            <a:gd name="connsiteX18" fmla="*/ 3649309 w 6176176"/>
                            <a:gd name="connsiteY18" fmla="*/ 2251205 h 4622491"/>
                            <a:gd name="connsiteX19" fmla="*/ 3589365 w 6176176"/>
                            <a:gd name="connsiteY19" fmla="*/ 3305178 h 4622491"/>
                            <a:gd name="connsiteX20" fmla="*/ 3816949 w 6176176"/>
                            <a:gd name="connsiteY20" fmla="*/ 3206626 h 4622491"/>
                            <a:gd name="connsiteX21" fmla="*/ 3844889 w 6176176"/>
                            <a:gd name="connsiteY21" fmla="*/ 3293494 h 4622491"/>
                            <a:gd name="connsiteX22" fmla="*/ 3239233 w 6176176"/>
                            <a:gd name="connsiteY22" fmla="*/ 3452881 h 4622491"/>
                            <a:gd name="connsiteX23" fmla="*/ 3261458 w 6176176"/>
                            <a:gd name="connsiteY23" fmla="*/ 2233681 h 4622491"/>
                            <a:gd name="connsiteX24" fmla="*/ 2700746 w 6176176"/>
                            <a:gd name="connsiteY24" fmla="*/ 3444497 h 4622491"/>
                            <a:gd name="connsiteX25" fmla="*/ 2382865 w 6176176"/>
                            <a:gd name="connsiteY25" fmla="*/ 3445640 h 4622491"/>
                            <a:gd name="connsiteX26" fmla="*/ 2508348 w 6176176"/>
                            <a:gd name="connsiteY26" fmla="*/ 2177166 h 4622491"/>
                            <a:gd name="connsiteX27" fmla="*/ 2286733 w 6176176"/>
                            <a:gd name="connsiteY27" fmla="*/ 2253366 h 4622491"/>
                            <a:gd name="connsiteX28" fmla="*/ 2256888 w 6176176"/>
                            <a:gd name="connsiteY28" fmla="*/ 2164466 h 4622491"/>
                            <a:gd name="connsiteX29" fmla="*/ 2856328 w 6176176"/>
                            <a:gd name="connsiteY29" fmla="*/ 2012066 h 4622491"/>
                            <a:gd name="connsiteX30" fmla="*/ 2812633 w 6176176"/>
                            <a:gd name="connsiteY30" fmla="*/ 2622172 h 4622491"/>
                            <a:gd name="connsiteX31" fmla="*/ 3447633 w 6176176"/>
                            <a:gd name="connsiteY31" fmla="*/ 1999110 h 4622491"/>
                            <a:gd name="connsiteX32" fmla="*/ 4761700 w 6176176"/>
                            <a:gd name="connsiteY32" fmla="*/ 1409094 h 4622491"/>
                            <a:gd name="connsiteX33" fmla="*/ 4884796 w 6176176"/>
                            <a:gd name="connsiteY33" fmla="*/ 1561176 h 4622491"/>
                            <a:gd name="connsiteX34" fmla="*/ 4684358 w 6176176"/>
                            <a:gd name="connsiteY34" fmla="*/ 1783139 h 4622491"/>
                            <a:gd name="connsiteX35" fmla="*/ 4527900 w 6176176"/>
                            <a:gd name="connsiteY35" fmla="*/ 1643664 h 4622491"/>
                            <a:gd name="connsiteX36" fmla="*/ 4761700 w 6176176"/>
                            <a:gd name="connsiteY36" fmla="*/ 1409094 h 4622491"/>
                            <a:gd name="connsiteX37" fmla="*/ 4375322 w 6176176"/>
                            <a:gd name="connsiteY37" fmla="*/ 1401 h 4622491"/>
                            <a:gd name="connsiteX38" fmla="*/ 6176106 w 6176176"/>
                            <a:gd name="connsiteY38" fmla="*/ 1470886 h 4622491"/>
                            <a:gd name="connsiteX39" fmla="*/ 5336676 w 6176176"/>
                            <a:gd name="connsiteY39" fmla="*/ 3058734 h 4622491"/>
                            <a:gd name="connsiteX40" fmla="*/ 4516352 w 6176176"/>
                            <a:gd name="connsiteY40" fmla="*/ 3485328 h 4622491"/>
                            <a:gd name="connsiteX41" fmla="*/ 4371120 w 6176176"/>
                            <a:gd name="connsiteY41" fmla="*/ 3363186 h 4622491"/>
                            <a:gd name="connsiteX42" fmla="*/ 4435413 w 6176176"/>
                            <a:gd name="connsiteY42" fmla="*/ 2756762 h 4622491"/>
                            <a:gd name="connsiteX43" fmla="*/ 4487847 w 6176176"/>
                            <a:gd name="connsiteY43" fmla="*/ 2166052 h 4622491"/>
                            <a:gd name="connsiteX44" fmla="*/ 4260676 w 6176176"/>
                            <a:gd name="connsiteY44" fmla="*/ 2218441 h 4622491"/>
                            <a:gd name="connsiteX45" fmla="*/ 4230831 w 6176176"/>
                            <a:gd name="connsiteY45" fmla="*/ 2142241 h 4622491"/>
                            <a:gd name="connsiteX46" fmla="*/ 4778677 w 6176176"/>
                            <a:gd name="connsiteY46" fmla="*/ 1988254 h 4622491"/>
                            <a:gd name="connsiteX47" fmla="*/ 4830702 w 6176176"/>
                            <a:gd name="connsiteY47" fmla="*/ 2120968 h 4622491"/>
                            <a:gd name="connsiteX48" fmla="*/ 4759263 w 6176176"/>
                            <a:gd name="connsiteY48" fmla="*/ 2723425 h 4622491"/>
                            <a:gd name="connsiteX49" fmla="*/ 4721488 w 6176176"/>
                            <a:gd name="connsiteY49" fmla="*/ 3269871 h 4622491"/>
                            <a:gd name="connsiteX50" fmla="*/ 5981526 w 6176176"/>
                            <a:gd name="connsiteY50" fmla="*/ 1481206 h 4622491"/>
                            <a:gd name="connsiteX51" fmla="*/ 3839304 w 6176176"/>
                            <a:gd name="connsiteY51" fmla="*/ 122306 h 4622491"/>
                            <a:gd name="connsiteX52" fmla="*/ 1616806 w 6176176"/>
                            <a:gd name="connsiteY52" fmla="*/ 890656 h 4622491"/>
                            <a:gd name="connsiteX53" fmla="*/ 218217 w 6176176"/>
                            <a:gd name="connsiteY53" fmla="*/ 3145700 h 4622491"/>
                            <a:gd name="connsiteX54" fmla="*/ 2199418 w 6176176"/>
                            <a:gd name="connsiteY54" fmla="*/ 4491104 h 4622491"/>
                            <a:gd name="connsiteX55" fmla="*/ 3293999 w 6176176"/>
                            <a:gd name="connsiteY55" fmla="*/ 4335529 h 4622491"/>
                            <a:gd name="connsiteX56" fmla="*/ 3322575 w 6176176"/>
                            <a:gd name="connsiteY56" fmla="*/ 4393474 h 4622491"/>
                            <a:gd name="connsiteX57" fmla="*/ 1516575 w 6176176"/>
                            <a:gd name="connsiteY57" fmla="*/ 4592938 h 4622491"/>
                            <a:gd name="connsiteX58" fmla="*/ 729 w 6176176"/>
                            <a:gd name="connsiteY58" fmla="*/ 3044894 h 4622491"/>
                            <a:gd name="connsiteX59" fmla="*/ 4106004 w 6176176"/>
                            <a:gd name="connsiteY59" fmla="*/ 4830 h 4622491"/>
                            <a:gd name="connsiteX60" fmla="*/ 4375322 w 6176176"/>
                            <a:gd name="connsiteY60" fmla="*/ 1401 h 4622491"/>
                            <a:gd name="connsiteX0" fmla="*/ 1414362 w 6176176"/>
                            <a:gd name="connsiteY0" fmla="*/ 2125347 h 4622491"/>
                            <a:gd name="connsiteX1" fmla="*/ 1017106 w 6176176"/>
                            <a:gd name="connsiteY1" fmla="*/ 2805051 h 4622491"/>
                            <a:gd name="connsiteX2" fmla="*/ 1527646 w 6176176"/>
                            <a:gd name="connsiteY2" fmla="*/ 2448943 h 4622491"/>
                            <a:gd name="connsiteX3" fmla="*/ 1414362 w 6176176"/>
                            <a:gd name="connsiteY3" fmla="*/ 2125347 h 4622491"/>
                            <a:gd name="connsiteX4" fmla="*/ 1557793 w 6176176"/>
                            <a:gd name="connsiteY4" fmla="*/ 2015714 h 4622491"/>
                            <a:gd name="connsiteX5" fmla="*/ 1792822 w 6176176"/>
                            <a:gd name="connsiteY5" fmla="*/ 2274699 h 4622491"/>
                            <a:gd name="connsiteX6" fmla="*/ 1905471 w 6176176"/>
                            <a:gd name="connsiteY6" fmla="*/ 2183767 h 4622491"/>
                            <a:gd name="connsiteX7" fmla="*/ 1929093 w 6176176"/>
                            <a:gd name="connsiteY7" fmla="*/ 2185545 h 4622491"/>
                            <a:gd name="connsiteX8" fmla="*/ 1917282 w 6176176"/>
                            <a:gd name="connsiteY8" fmla="*/ 2284351 h 4622491"/>
                            <a:gd name="connsiteX9" fmla="*/ 1014058 w 6176176"/>
                            <a:gd name="connsiteY9" fmla="*/ 2927479 h 4622491"/>
                            <a:gd name="connsiteX10" fmla="*/ 1314794 w 6176176"/>
                            <a:gd name="connsiteY10" fmla="*/ 3377567 h 4622491"/>
                            <a:gd name="connsiteX11" fmla="*/ 1755738 w 6176176"/>
                            <a:gd name="connsiteY11" fmla="*/ 3134235 h 4622491"/>
                            <a:gd name="connsiteX12" fmla="*/ 1814158 w 6176176"/>
                            <a:gd name="connsiteY12" fmla="*/ 3198243 h 4622491"/>
                            <a:gd name="connsiteX13" fmla="*/ 1117690 w 6176176"/>
                            <a:gd name="connsiteY13" fmla="*/ 3523871 h 4622491"/>
                            <a:gd name="connsiteX14" fmla="*/ 659474 w 6176176"/>
                            <a:gd name="connsiteY14" fmla="*/ 2950339 h 4622491"/>
                            <a:gd name="connsiteX15" fmla="*/ 1383882 w 6176176"/>
                            <a:gd name="connsiteY15" fmla="*/ 2035431 h 4622491"/>
                            <a:gd name="connsiteX16" fmla="*/ 1557793 w 6176176"/>
                            <a:gd name="connsiteY16" fmla="*/ 2015714 h 4622491"/>
                            <a:gd name="connsiteX17" fmla="*/ 3447633 w 6176176"/>
                            <a:gd name="connsiteY17" fmla="*/ 1999110 h 4622491"/>
                            <a:gd name="connsiteX18" fmla="*/ 3649309 w 6176176"/>
                            <a:gd name="connsiteY18" fmla="*/ 2251205 h 4622491"/>
                            <a:gd name="connsiteX19" fmla="*/ 3589365 w 6176176"/>
                            <a:gd name="connsiteY19" fmla="*/ 3305178 h 4622491"/>
                            <a:gd name="connsiteX20" fmla="*/ 3816949 w 6176176"/>
                            <a:gd name="connsiteY20" fmla="*/ 3206626 h 4622491"/>
                            <a:gd name="connsiteX21" fmla="*/ 3844889 w 6176176"/>
                            <a:gd name="connsiteY21" fmla="*/ 3293494 h 4622491"/>
                            <a:gd name="connsiteX22" fmla="*/ 3239233 w 6176176"/>
                            <a:gd name="connsiteY22" fmla="*/ 3452881 h 4622491"/>
                            <a:gd name="connsiteX23" fmla="*/ 3261458 w 6176176"/>
                            <a:gd name="connsiteY23" fmla="*/ 2233681 h 4622491"/>
                            <a:gd name="connsiteX24" fmla="*/ 2700746 w 6176176"/>
                            <a:gd name="connsiteY24" fmla="*/ 3444497 h 4622491"/>
                            <a:gd name="connsiteX25" fmla="*/ 2382865 w 6176176"/>
                            <a:gd name="connsiteY25" fmla="*/ 3445640 h 4622491"/>
                            <a:gd name="connsiteX26" fmla="*/ 2508348 w 6176176"/>
                            <a:gd name="connsiteY26" fmla="*/ 2177166 h 4622491"/>
                            <a:gd name="connsiteX27" fmla="*/ 2286733 w 6176176"/>
                            <a:gd name="connsiteY27" fmla="*/ 2253366 h 4622491"/>
                            <a:gd name="connsiteX28" fmla="*/ 2256888 w 6176176"/>
                            <a:gd name="connsiteY28" fmla="*/ 2164466 h 4622491"/>
                            <a:gd name="connsiteX29" fmla="*/ 2856328 w 6176176"/>
                            <a:gd name="connsiteY29" fmla="*/ 2012066 h 4622491"/>
                            <a:gd name="connsiteX30" fmla="*/ 2812633 w 6176176"/>
                            <a:gd name="connsiteY30" fmla="*/ 2622172 h 4622491"/>
                            <a:gd name="connsiteX31" fmla="*/ 3447633 w 6176176"/>
                            <a:gd name="connsiteY31" fmla="*/ 1999110 h 4622491"/>
                            <a:gd name="connsiteX32" fmla="*/ 4761700 w 6176176"/>
                            <a:gd name="connsiteY32" fmla="*/ 1409094 h 4622491"/>
                            <a:gd name="connsiteX33" fmla="*/ 4884796 w 6176176"/>
                            <a:gd name="connsiteY33" fmla="*/ 1561176 h 4622491"/>
                            <a:gd name="connsiteX34" fmla="*/ 4684358 w 6176176"/>
                            <a:gd name="connsiteY34" fmla="*/ 1783139 h 4622491"/>
                            <a:gd name="connsiteX35" fmla="*/ 4527900 w 6176176"/>
                            <a:gd name="connsiteY35" fmla="*/ 1643664 h 4622491"/>
                            <a:gd name="connsiteX36" fmla="*/ 4761700 w 6176176"/>
                            <a:gd name="connsiteY36" fmla="*/ 1409094 h 4622491"/>
                            <a:gd name="connsiteX37" fmla="*/ 4375322 w 6176176"/>
                            <a:gd name="connsiteY37" fmla="*/ 1401 h 4622491"/>
                            <a:gd name="connsiteX38" fmla="*/ 6176106 w 6176176"/>
                            <a:gd name="connsiteY38" fmla="*/ 1470886 h 4622491"/>
                            <a:gd name="connsiteX39" fmla="*/ 5336676 w 6176176"/>
                            <a:gd name="connsiteY39" fmla="*/ 3058734 h 4622491"/>
                            <a:gd name="connsiteX40" fmla="*/ 4516352 w 6176176"/>
                            <a:gd name="connsiteY40" fmla="*/ 3485328 h 4622491"/>
                            <a:gd name="connsiteX41" fmla="*/ 4371120 w 6176176"/>
                            <a:gd name="connsiteY41" fmla="*/ 3363186 h 4622491"/>
                            <a:gd name="connsiteX42" fmla="*/ 4435413 w 6176176"/>
                            <a:gd name="connsiteY42" fmla="*/ 2756762 h 4622491"/>
                            <a:gd name="connsiteX43" fmla="*/ 4487847 w 6176176"/>
                            <a:gd name="connsiteY43" fmla="*/ 2166052 h 4622491"/>
                            <a:gd name="connsiteX44" fmla="*/ 4260676 w 6176176"/>
                            <a:gd name="connsiteY44" fmla="*/ 2218441 h 4622491"/>
                            <a:gd name="connsiteX45" fmla="*/ 4230831 w 6176176"/>
                            <a:gd name="connsiteY45" fmla="*/ 2142241 h 4622491"/>
                            <a:gd name="connsiteX46" fmla="*/ 4778677 w 6176176"/>
                            <a:gd name="connsiteY46" fmla="*/ 1988254 h 4622491"/>
                            <a:gd name="connsiteX47" fmla="*/ 4830702 w 6176176"/>
                            <a:gd name="connsiteY47" fmla="*/ 2120968 h 4622491"/>
                            <a:gd name="connsiteX48" fmla="*/ 4759263 w 6176176"/>
                            <a:gd name="connsiteY48" fmla="*/ 2723425 h 4622491"/>
                            <a:gd name="connsiteX49" fmla="*/ 4721488 w 6176176"/>
                            <a:gd name="connsiteY49" fmla="*/ 3269871 h 4622491"/>
                            <a:gd name="connsiteX50" fmla="*/ 5981526 w 6176176"/>
                            <a:gd name="connsiteY50" fmla="*/ 1481206 h 4622491"/>
                            <a:gd name="connsiteX51" fmla="*/ 3839304 w 6176176"/>
                            <a:gd name="connsiteY51" fmla="*/ 122306 h 4622491"/>
                            <a:gd name="connsiteX52" fmla="*/ 1616806 w 6176176"/>
                            <a:gd name="connsiteY52" fmla="*/ 890656 h 4622491"/>
                            <a:gd name="connsiteX53" fmla="*/ 218217 w 6176176"/>
                            <a:gd name="connsiteY53" fmla="*/ 3145700 h 4622491"/>
                            <a:gd name="connsiteX54" fmla="*/ 2199418 w 6176176"/>
                            <a:gd name="connsiteY54" fmla="*/ 4491104 h 4622491"/>
                            <a:gd name="connsiteX55" fmla="*/ 3293999 w 6176176"/>
                            <a:gd name="connsiteY55" fmla="*/ 4335529 h 4622491"/>
                            <a:gd name="connsiteX56" fmla="*/ 3322575 w 6176176"/>
                            <a:gd name="connsiteY56" fmla="*/ 4393474 h 4622491"/>
                            <a:gd name="connsiteX57" fmla="*/ 1516575 w 6176176"/>
                            <a:gd name="connsiteY57" fmla="*/ 4592938 h 4622491"/>
                            <a:gd name="connsiteX58" fmla="*/ 729 w 6176176"/>
                            <a:gd name="connsiteY58" fmla="*/ 3044894 h 4622491"/>
                            <a:gd name="connsiteX59" fmla="*/ 4106004 w 6176176"/>
                            <a:gd name="connsiteY59" fmla="*/ 4830 h 4622491"/>
                            <a:gd name="connsiteX60" fmla="*/ 4375322 w 6176176"/>
                            <a:gd name="connsiteY60" fmla="*/ 1401 h 4622491"/>
                            <a:gd name="connsiteX0" fmla="*/ 1414362 w 6176176"/>
                            <a:gd name="connsiteY0" fmla="*/ 2125347 h 4622491"/>
                            <a:gd name="connsiteX1" fmla="*/ 1017106 w 6176176"/>
                            <a:gd name="connsiteY1" fmla="*/ 2805051 h 4622491"/>
                            <a:gd name="connsiteX2" fmla="*/ 1527646 w 6176176"/>
                            <a:gd name="connsiteY2" fmla="*/ 2448943 h 4622491"/>
                            <a:gd name="connsiteX3" fmla="*/ 1414362 w 6176176"/>
                            <a:gd name="connsiteY3" fmla="*/ 2125347 h 4622491"/>
                            <a:gd name="connsiteX4" fmla="*/ 1557793 w 6176176"/>
                            <a:gd name="connsiteY4" fmla="*/ 2015714 h 4622491"/>
                            <a:gd name="connsiteX5" fmla="*/ 1792822 w 6176176"/>
                            <a:gd name="connsiteY5" fmla="*/ 2274699 h 4622491"/>
                            <a:gd name="connsiteX6" fmla="*/ 1905471 w 6176176"/>
                            <a:gd name="connsiteY6" fmla="*/ 2183767 h 4622491"/>
                            <a:gd name="connsiteX7" fmla="*/ 1929093 w 6176176"/>
                            <a:gd name="connsiteY7" fmla="*/ 2185545 h 4622491"/>
                            <a:gd name="connsiteX8" fmla="*/ 1917282 w 6176176"/>
                            <a:gd name="connsiteY8" fmla="*/ 2284351 h 4622491"/>
                            <a:gd name="connsiteX9" fmla="*/ 1014058 w 6176176"/>
                            <a:gd name="connsiteY9" fmla="*/ 2927479 h 4622491"/>
                            <a:gd name="connsiteX10" fmla="*/ 1314794 w 6176176"/>
                            <a:gd name="connsiteY10" fmla="*/ 3377567 h 4622491"/>
                            <a:gd name="connsiteX11" fmla="*/ 1755738 w 6176176"/>
                            <a:gd name="connsiteY11" fmla="*/ 3134235 h 4622491"/>
                            <a:gd name="connsiteX12" fmla="*/ 1814158 w 6176176"/>
                            <a:gd name="connsiteY12" fmla="*/ 3198243 h 4622491"/>
                            <a:gd name="connsiteX13" fmla="*/ 1117690 w 6176176"/>
                            <a:gd name="connsiteY13" fmla="*/ 3523871 h 4622491"/>
                            <a:gd name="connsiteX14" fmla="*/ 659474 w 6176176"/>
                            <a:gd name="connsiteY14" fmla="*/ 2950339 h 4622491"/>
                            <a:gd name="connsiteX15" fmla="*/ 1383882 w 6176176"/>
                            <a:gd name="connsiteY15" fmla="*/ 2035431 h 4622491"/>
                            <a:gd name="connsiteX16" fmla="*/ 1557793 w 6176176"/>
                            <a:gd name="connsiteY16" fmla="*/ 2015714 h 4622491"/>
                            <a:gd name="connsiteX17" fmla="*/ 3447633 w 6176176"/>
                            <a:gd name="connsiteY17" fmla="*/ 1999110 h 4622491"/>
                            <a:gd name="connsiteX18" fmla="*/ 3649309 w 6176176"/>
                            <a:gd name="connsiteY18" fmla="*/ 2251205 h 4622491"/>
                            <a:gd name="connsiteX19" fmla="*/ 3589365 w 6176176"/>
                            <a:gd name="connsiteY19" fmla="*/ 3305178 h 4622491"/>
                            <a:gd name="connsiteX20" fmla="*/ 3816949 w 6176176"/>
                            <a:gd name="connsiteY20" fmla="*/ 3206626 h 4622491"/>
                            <a:gd name="connsiteX21" fmla="*/ 3844889 w 6176176"/>
                            <a:gd name="connsiteY21" fmla="*/ 3293494 h 4622491"/>
                            <a:gd name="connsiteX22" fmla="*/ 3239233 w 6176176"/>
                            <a:gd name="connsiteY22" fmla="*/ 3452881 h 4622491"/>
                            <a:gd name="connsiteX23" fmla="*/ 3261458 w 6176176"/>
                            <a:gd name="connsiteY23" fmla="*/ 2233681 h 4622491"/>
                            <a:gd name="connsiteX24" fmla="*/ 2700746 w 6176176"/>
                            <a:gd name="connsiteY24" fmla="*/ 3444497 h 4622491"/>
                            <a:gd name="connsiteX25" fmla="*/ 2382865 w 6176176"/>
                            <a:gd name="connsiteY25" fmla="*/ 3445640 h 4622491"/>
                            <a:gd name="connsiteX26" fmla="*/ 2508348 w 6176176"/>
                            <a:gd name="connsiteY26" fmla="*/ 2177166 h 4622491"/>
                            <a:gd name="connsiteX27" fmla="*/ 2286733 w 6176176"/>
                            <a:gd name="connsiteY27" fmla="*/ 2253366 h 4622491"/>
                            <a:gd name="connsiteX28" fmla="*/ 2256888 w 6176176"/>
                            <a:gd name="connsiteY28" fmla="*/ 2164466 h 4622491"/>
                            <a:gd name="connsiteX29" fmla="*/ 2856328 w 6176176"/>
                            <a:gd name="connsiteY29" fmla="*/ 2012066 h 4622491"/>
                            <a:gd name="connsiteX30" fmla="*/ 2812633 w 6176176"/>
                            <a:gd name="connsiteY30" fmla="*/ 2622172 h 4622491"/>
                            <a:gd name="connsiteX31" fmla="*/ 3447633 w 6176176"/>
                            <a:gd name="connsiteY31" fmla="*/ 1999110 h 4622491"/>
                            <a:gd name="connsiteX32" fmla="*/ 4761700 w 6176176"/>
                            <a:gd name="connsiteY32" fmla="*/ 1409094 h 4622491"/>
                            <a:gd name="connsiteX33" fmla="*/ 4884796 w 6176176"/>
                            <a:gd name="connsiteY33" fmla="*/ 1561176 h 4622491"/>
                            <a:gd name="connsiteX34" fmla="*/ 4684358 w 6176176"/>
                            <a:gd name="connsiteY34" fmla="*/ 1783139 h 4622491"/>
                            <a:gd name="connsiteX35" fmla="*/ 4527900 w 6176176"/>
                            <a:gd name="connsiteY35" fmla="*/ 1643664 h 4622491"/>
                            <a:gd name="connsiteX36" fmla="*/ 4761700 w 6176176"/>
                            <a:gd name="connsiteY36" fmla="*/ 1409094 h 4622491"/>
                            <a:gd name="connsiteX37" fmla="*/ 4375322 w 6176176"/>
                            <a:gd name="connsiteY37" fmla="*/ 1401 h 4622491"/>
                            <a:gd name="connsiteX38" fmla="*/ 6176106 w 6176176"/>
                            <a:gd name="connsiteY38" fmla="*/ 1470886 h 4622491"/>
                            <a:gd name="connsiteX39" fmla="*/ 5336676 w 6176176"/>
                            <a:gd name="connsiteY39" fmla="*/ 3058734 h 4622491"/>
                            <a:gd name="connsiteX40" fmla="*/ 4516352 w 6176176"/>
                            <a:gd name="connsiteY40" fmla="*/ 3485328 h 4622491"/>
                            <a:gd name="connsiteX41" fmla="*/ 4371120 w 6176176"/>
                            <a:gd name="connsiteY41" fmla="*/ 3363186 h 4622491"/>
                            <a:gd name="connsiteX42" fmla="*/ 4435413 w 6176176"/>
                            <a:gd name="connsiteY42" fmla="*/ 2756762 h 4622491"/>
                            <a:gd name="connsiteX43" fmla="*/ 4487847 w 6176176"/>
                            <a:gd name="connsiteY43" fmla="*/ 2166052 h 4622491"/>
                            <a:gd name="connsiteX44" fmla="*/ 4260676 w 6176176"/>
                            <a:gd name="connsiteY44" fmla="*/ 2218441 h 4622491"/>
                            <a:gd name="connsiteX45" fmla="*/ 4230831 w 6176176"/>
                            <a:gd name="connsiteY45" fmla="*/ 2142241 h 4622491"/>
                            <a:gd name="connsiteX46" fmla="*/ 4778677 w 6176176"/>
                            <a:gd name="connsiteY46" fmla="*/ 1988254 h 4622491"/>
                            <a:gd name="connsiteX47" fmla="*/ 4830702 w 6176176"/>
                            <a:gd name="connsiteY47" fmla="*/ 2120968 h 4622491"/>
                            <a:gd name="connsiteX48" fmla="*/ 4759263 w 6176176"/>
                            <a:gd name="connsiteY48" fmla="*/ 2723425 h 4622491"/>
                            <a:gd name="connsiteX49" fmla="*/ 4721488 w 6176176"/>
                            <a:gd name="connsiteY49" fmla="*/ 3269871 h 4622491"/>
                            <a:gd name="connsiteX50" fmla="*/ 5981526 w 6176176"/>
                            <a:gd name="connsiteY50" fmla="*/ 1481206 h 4622491"/>
                            <a:gd name="connsiteX51" fmla="*/ 3839304 w 6176176"/>
                            <a:gd name="connsiteY51" fmla="*/ 122306 h 4622491"/>
                            <a:gd name="connsiteX52" fmla="*/ 1616806 w 6176176"/>
                            <a:gd name="connsiteY52" fmla="*/ 890656 h 4622491"/>
                            <a:gd name="connsiteX53" fmla="*/ 218217 w 6176176"/>
                            <a:gd name="connsiteY53" fmla="*/ 3145700 h 4622491"/>
                            <a:gd name="connsiteX54" fmla="*/ 2199418 w 6176176"/>
                            <a:gd name="connsiteY54" fmla="*/ 4491104 h 4622491"/>
                            <a:gd name="connsiteX55" fmla="*/ 3293999 w 6176176"/>
                            <a:gd name="connsiteY55" fmla="*/ 4335529 h 4622491"/>
                            <a:gd name="connsiteX56" fmla="*/ 3322575 w 6176176"/>
                            <a:gd name="connsiteY56" fmla="*/ 4393474 h 4622491"/>
                            <a:gd name="connsiteX57" fmla="*/ 1516575 w 6176176"/>
                            <a:gd name="connsiteY57" fmla="*/ 4592938 h 4622491"/>
                            <a:gd name="connsiteX58" fmla="*/ 729 w 6176176"/>
                            <a:gd name="connsiteY58" fmla="*/ 3044894 h 4622491"/>
                            <a:gd name="connsiteX59" fmla="*/ 4106004 w 6176176"/>
                            <a:gd name="connsiteY59" fmla="*/ 4830 h 4622491"/>
                            <a:gd name="connsiteX60" fmla="*/ 4375322 w 6176176"/>
                            <a:gd name="connsiteY60" fmla="*/ 1401 h 4622491"/>
                            <a:gd name="connsiteX0" fmla="*/ 1414362 w 6176176"/>
                            <a:gd name="connsiteY0" fmla="*/ 2125347 h 4622491"/>
                            <a:gd name="connsiteX1" fmla="*/ 1017106 w 6176176"/>
                            <a:gd name="connsiteY1" fmla="*/ 2805051 h 4622491"/>
                            <a:gd name="connsiteX2" fmla="*/ 1527646 w 6176176"/>
                            <a:gd name="connsiteY2" fmla="*/ 2448943 h 4622491"/>
                            <a:gd name="connsiteX3" fmla="*/ 1414362 w 6176176"/>
                            <a:gd name="connsiteY3" fmla="*/ 2125347 h 4622491"/>
                            <a:gd name="connsiteX4" fmla="*/ 1557793 w 6176176"/>
                            <a:gd name="connsiteY4" fmla="*/ 2015714 h 4622491"/>
                            <a:gd name="connsiteX5" fmla="*/ 1792822 w 6176176"/>
                            <a:gd name="connsiteY5" fmla="*/ 2274699 h 4622491"/>
                            <a:gd name="connsiteX6" fmla="*/ 1905471 w 6176176"/>
                            <a:gd name="connsiteY6" fmla="*/ 2183767 h 4622491"/>
                            <a:gd name="connsiteX7" fmla="*/ 1929093 w 6176176"/>
                            <a:gd name="connsiteY7" fmla="*/ 2185545 h 4622491"/>
                            <a:gd name="connsiteX8" fmla="*/ 1917282 w 6176176"/>
                            <a:gd name="connsiteY8" fmla="*/ 2284351 h 4622491"/>
                            <a:gd name="connsiteX9" fmla="*/ 1014058 w 6176176"/>
                            <a:gd name="connsiteY9" fmla="*/ 2927479 h 4622491"/>
                            <a:gd name="connsiteX10" fmla="*/ 1314794 w 6176176"/>
                            <a:gd name="connsiteY10" fmla="*/ 3377567 h 4622491"/>
                            <a:gd name="connsiteX11" fmla="*/ 1755738 w 6176176"/>
                            <a:gd name="connsiteY11" fmla="*/ 3134235 h 4622491"/>
                            <a:gd name="connsiteX12" fmla="*/ 1814158 w 6176176"/>
                            <a:gd name="connsiteY12" fmla="*/ 3198243 h 4622491"/>
                            <a:gd name="connsiteX13" fmla="*/ 1117690 w 6176176"/>
                            <a:gd name="connsiteY13" fmla="*/ 3523871 h 4622491"/>
                            <a:gd name="connsiteX14" fmla="*/ 659474 w 6176176"/>
                            <a:gd name="connsiteY14" fmla="*/ 2950339 h 4622491"/>
                            <a:gd name="connsiteX15" fmla="*/ 1383882 w 6176176"/>
                            <a:gd name="connsiteY15" fmla="*/ 2035431 h 4622491"/>
                            <a:gd name="connsiteX16" fmla="*/ 1557793 w 6176176"/>
                            <a:gd name="connsiteY16" fmla="*/ 2015714 h 4622491"/>
                            <a:gd name="connsiteX17" fmla="*/ 3447633 w 6176176"/>
                            <a:gd name="connsiteY17" fmla="*/ 1999110 h 4622491"/>
                            <a:gd name="connsiteX18" fmla="*/ 3649309 w 6176176"/>
                            <a:gd name="connsiteY18" fmla="*/ 2251205 h 4622491"/>
                            <a:gd name="connsiteX19" fmla="*/ 3589365 w 6176176"/>
                            <a:gd name="connsiteY19" fmla="*/ 3305178 h 4622491"/>
                            <a:gd name="connsiteX20" fmla="*/ 3816949 w 6176176"/>
                            <a:gd name="connsiteY20" fmla="*/ 3206626 h 4622491"/>
                            <a:gd name="connsiteX21" fmla="*/ 3844889 w 6176176"/>
                            <a:gd name="connsiteY21" fmla="*/ 3293494 h 4622491"/>
                            <a:gd name="connsiteX22" fmla="*/ 3239233 w 6176176"/>
                            <a:gd name="connsiteY22" fmla="*/ 3452881 h 4622491"/>
                            <a:gd name="connsiteX23" fmla="*/ 3261458 w 6176176"/>
                            <a:gd name="connsiteY23" fmla="*/ 2233681 h 4622491"/>
                            <a:gd name="connsiteX24" fmla="*/ 2700746 w 6176176"/>
                            <a:gd name="connsiteY24" fmla="*/ 3444497 h 4622491"/>
                            <a:gd name="connsiteX25" fmla="*/ 2382865 w 6176176"/>
                            <a:gd name="connsiteY25" fmla="*/ 3445640 h 4622491"/>
                            <a:gd name="connsiteX26" fmla="*/ 2508348 w 6176176"/>
                            <a:gd name="connsiteY26" fmla="*/ 2177166 h 4622491"/>
                            <a:gd name="connsiteX27" fmla="*/ 2286733 w 6176176"/>
                            <a:gd name="connsiteY27" fmla="*/ 2253366 h 4622491"/>
                            <a:gd name="connsiteX28" fmla="*/ 2256888 w 6176176"/>
                            <a:gd name="connsiteY28" fmla="*/ 2164466 h 4622491"/>
                            <a:gd name="connsiteX29" fmla="*/ 2856328 w 6176176"/>
                            <a:gd name="connsiteY29" fmla="*/ 2012066 h 4622491"/>
                            <a:gd name="connsiteX30" fmla="*/ 2812633 w 6176176"/>
                            <a:gd name="connsiteY30" fmla="*/ 2622172 h 4622491"/>
                            <a:gd name="connsiteX31" fmla="*/ 3447633 w 6176176"/>
                            <a:gd name="connsiteY31" fmla="*/ 1999110 h 4622491"/>
                            <a:gd name="connsiteX32" fmla="*/ 4761700 w 6176176"/>
                            <a:gd name="connsiteY32" fmla="*/ 1409094 h 4622491"/>
                            <a:gd name="connsiteX33" fmla="*/ 4884796 w 6176176"/>
                            <a:gd name="connsiteY33" fmla="*/ 1561176 h 4622491"/>
                            <a:gd name="connsiteX34" fmla="*/ 4684358 w 6176176"/>
                            <a:gd name="connsiteY34" fmla="*/ 1783139 h 4622491"/>
                            <a:gd name="connsiteX35" fmla="*/ 4527900 w 6176176"/>
                            <a:gd name="connsiteY35" fmla="*/ 1643664 h 4622491"/>
                            <a:gd name="connsiteX36" fmla="*/ 4761700 w 6176176"/>
                            <a:gd name="connsiteY36" fmla="*/ 1409094 h 4622491"/>
                            <a:gd name="connsiteX37" fmla="*/ 4375322 w 6176176"/>
                            <a:gd name="connsiteY37" fmla="*/ 1401 h 4622491"/>
                            <a:gd name="connsiteX38" fmla="*/ 6176106 w 6176176"/>
                            <a:gd name="connsiteY38" fmla="*/ 1470886 h 4622491"/>
                            <a:gd name="connsiteX39" fmla="*/ 5336676 w 6176176"/>
                            <a:gd name="connsiteY39" fmla="*/ 3058734 h 4622491"/>
                            <a:gd name="connsiteX40" fmla="*/ 4516352 w 6176176"/>
                            <a:gd name="connsiteY40" fmla="*/ 3485328 h 4622491"/>
                            <a:gd name="connsiteX41" fmla="*/ 4371120 w 6176176"/>
                            <a:gd name="connsiteY41" fmla="*/ 3363186 h 4622491"/>
                            <a:gd name="connsiteX42" fmla="*/ 4435413 w 6176176"/>
                            <a:gd name="connsiteY42" fmla="*/ 2756762 h 4622491"/>
                            <a:gd name="connsiteX43" fmla="*/ 4487847 w 6176176"/>
                            <a:gd name="connsiteY43" fmla="*/ 2166052 h 4622491"/>
                            <a:gd name="connsiteX44" fmla="*/ 4260676 w 6176176"/>
                            <a:gd name="connsiteY44" fmla="*/ 2218441 h 4622491"/>
                            <a:gd name="connsiteX45" fmla="*/ 4230831 w 6176176"/>
                            <a:gd name="connsiteY45" fmla="*/ 2142241 h 4622491"/>
                            <a:gd name="connsiteX46" fmla="*/ 4778677 w 6176176"/>
                            <a:gd name="connsiteY46" fmla="*/ 1988254 h 4622491"/>
                            <a:gd name="connsiteX47" fmla="*/ 4830702 w 6176176"/>
                            <a:gd name="connsiteY47" fmla="*/ 2120968 h 4622491"/>
                            <a:gd name="connsiteX48" fmla="*/ 4759263 w 6176176"/>
                            <a:gd name="connsiteY48" fmla="*/ 2723425 h 4622491"/>
                            <a:gd name="connsiteX49" fmla="*/ 4721488 w 6176176"/>
                            <a:gd name="connsiteY49" fmla="*/ 3269871 h 4622491"/>
                            <a:gd name="connsiteX50" fmla="*/ 5981526 w 6176176"/>
                            <a:gd name="connsiteY50" fmla="*/ 1481206 h 4622491"/>
                            <a:gd name="connsiteX51" fmla="*/ 3839304 w 6176176"/>
                            <a:gd name="connsiteY51" fmla="*/ 122306 h 4622491"/>
                            <a:gd name="connsiteX52" fmla="*/ 1616806 w 6176176"/>
                            <a:gd name="connsiteY52" fmla="*/ 890656 h 4622491"/>
                            <a:gd name="connsiteX53" fmla="*/ 218217 w 6176176"/>
                            <a:gd name="connsiteY53" fmla="*/ 3145700 h 4622491"/>
                            <a:gd name="connsiteX54" fmla="*/ 2199418 w 6176176"/>
                            <a:gd name="connsiteY54" fmla="*/ 4491104 h 4622491"/>
                            <a:gd name="connsiteX55" fmla="*/ 3293999 w 6176176"/>
                            <a:gd name="connsiteY55" fmla="*/ 4335529 h 4622491"/>
                            <a:gd name="connsiteX56" fmla="*/ 3322575 w 6176176"/>
                            <a:gd name="connsiteY56" fmla="*/ 4393474 h 4622491"/>
                            <a:gd name="connsiteX57" fmla="*/ 1516575 w 6176176"/>
                            <a:gd name="connsiteY57" fmla="*/ 4592938 h 4622491"/>
                            <a:gd name="connsiteX58" fmla="*/ 729 w 6176176"/>
                            <a:gd name="connsiteY58" fmla="*/ 3044894 h 4622491"/>
                            <a:gd name="connsiteX59" fmla="*/ 4106004 w 6176176"/>
                            <a:gd name="connsiteY59" fmla="*/ 4830 h 4622491"/>
                            <a:gd name="connsiteX60" fmla="*/ 4375322 w 6176176"/>
                            <a:gd name="connsiteY60" fmla="*/ 1401 h 4622491"/>
                            <a:gd name="connsiteX0" fmla="*/ 1414293 w 6176107"/>
                            <a:gd name="connsiteY0" fmla="*/ 2125347 h 4622491"/>
                            <a:gd name="connsiteX1" fmla="*/ 1017037 w 6176107"/>
                            <a:gd name="connsiteY1" fmla="*/ 2805051 h 4622491"/>
                            <a:gd name="connsiteX2" fmla="*/ 1527577 w 6176107"/>
                            <a:gd name="connsiteY2" fmla="*/ 2448943 h 4622491"/>
                            <a:gd name="connsiteX3" fmla="*/ 1414293 w 6176107"/>
                            <a:gd name="connsiteY3" fmla="*/ 2125347 h 4622491"/>
                            <a:gd name="connsiteX4" fmla="*/ 1557724 w 6176107"/>
                            <a:gd name="connsiteY4" fmla="*/ 2015714 h 4622491"/>
                            <a:gd name="connsiteX5" fmla="*/ 1792753 w 6176107"/>
                            <a:gd name="connsiteY5" fmla="*/ 2274699 h 4622491"/>
                            <a:gd name="connsiteX6" fmla="*/ 1905402 w 6176107"/>
                            <a:gd name="connsiteY6" fmla="*/ 2183767 h 4622491"/>
                            <a:gd name="connsiteX7" fmla="*/ 1929024 w 6176107"/>
                            <a:gd name="connsiteY7" fmla="*/ 2185545 h 4622491"/>
                            <a:gd name="connsiteX8" fmla="*/ 1917213 w 6176107"/>
                            <a:gd name="connsiteY8" fmla="*/ 2284351 h 4622491"/>
                            <a:gd name="connsiteX9" fmla="*/ 1013989 w 6176107"/>
                            <a:gd name="connsiteY9" fmla="*/ 2927479 h 4622491"/>
                            <a:gd name="connsiteX10" fmla="*/ 1314725 w 6176107"/>
                            <a:gd name="connsiteY10" fmla="*/ 3377567 h 4622491"/>
                            <a:gd name="connsiteX11" fmla="*/ 1755669 w 6176107"/>
                            <a:gd name="connsiteY11" fmla="*/ 3134235 h 4622491"/>
                            <a:gd name="connsiteX12" fmla="*/ 1814089 w 6176107"/>
                            <a:gd name="connsiteY12" fmla="*/ 3198243 h 4622491"/>
                            <a:gd name="connsiteX13" fmla="*/ 1117621 w 6176107"/>
                            <a:gd name="connsiteY13" fmla="*/ 3523871 h 4622491"/>
                            <a:gd name="connsiteX14" fmla="*/ 659405 w 6176107"/>
                            <a:gd name="connsiteY14" fmla="*/ 2950339 h 4622491"/>
                            <a:gd name="connsiteX15" fmla="*/ 1383813 w 6176107"/>
                            <a:gd name="connsiteY15" fmla="*/ 2035431 h 4622491"/>
                            <a:gd name="connsiteX16" fmla="*/ 1557724 w 6176107"/>
                            <a:gd name="connsiteY16" fmla="*/ 2015714 h 4622491"/>
                            <a:gd name="connsiteX17" fmla="*/ 3447564 w 6176107"/>
                            <a:gd name="connsiteY17" fmla="*/ 1999110 h 4622491"/>
                            <a:gd name="connsiteX18" fmla="*/ 3649240 w 6176107"/>
                            <a:gd name="connsiteY18" fmla="*/ 2251205 h 4622491"/>
                            <a:gd name="connsiteX19" fmla="*/ 3589296 w 6176107"/>
                            <a:gd name="connsiteY19" fmla="*/ 3305178 h 4622491"/>
                            <a:gd name="connsiteX20" fmla="*/ 3816880 w 6176107"/>
                            <a:gd name="connsiteY20" fmla="*/ 3206626 h 4622491"/>
                            <a:gd name="connsiteX21" fmla="*/ 3844820 w 6176107"/>
                            <a:gd name="connsiteY21" fmla="*/ 3293494 h 4622491"/>
                            <a:gd name="connsiteX22" fmla="*/ 3239164 w 6176107"/>
                            <a:gd name="connsiteY22" fmla="*/ 3452881 h 4622491"/>
                            <a:gd name="connsiteX23" fmla="*/ 3261389 w 6176107"/>
                            <a:gd name="connsiteY23" fmla="*/ 2233681 h 4622491"/>
                            <a:gd name="connsiteX24" fmla="*/ 2700677 w 6176107"/>
                            <a:gd name="connsiteY24" fmla="*/ 3444497 h 4622491"/>
                            <a:gd name="connsiteX25" fmla="*/ 2382796 w 6176107"/>
                            <a:gd name="connsiteY25" fmla="*/ 3445640 h 4622491"/>
                            <a:gd name="connsiteX26" fmla="*/ 2508279 w 6176107"/>
                            <a:gd name="connsiteY26" fmla="*/ 2177166 h 4622491"/>
                            <a:gd name="connsiteX27" fmla="*/ 2286664 w 6176107"/>
                            <a:gd name="connsiteY27" fmla="*/ 2253366 h 4622491"/>
                            <a:gd name="connsiteX28" fmla="*/ 2256819 w 6176107"/>
                            <a:gd name="connsiteY28" fmla="*/ 2164466 h 4622491"/>
                            <a:gd name="connsiteX29" fmla="*/ 2856259 w 6176107"/>
                            <a:gd name="connsiteY29" fmla="*/ 2012066 h 4622491"/>
                            <a:gd name="connsiteX30" fmla="*/ 2812564 w 6176107"/>
                            <a:gd name="connsiteY30" fmla="*/ 2622172 h 4622491"/>
                            <a:gd name="connsiteX31" fmla="*/ 3447564 w 6176107"/>
                            <a:gd name="connsiteY31" fmla="*/ 1999110 h 4622491"/>
                            <a:gd name="connsiteX32" fmla="*/ 4761631 w 6176107"/>
                            <a:gd name="connsiteY32" fmla="*/ 1409094 h 4622491"/>
                            <a:gd name="connsiteX33" fmla="*/ 4884727 w 6176107"/>
                            <a:gd name="connsiteY33" fmla="*/ 1561176 h 4622491"/>
                            <a:gd name="connsiteX34" fmla="*/ 4684289 w 6176107"/>
                            <a:gd name="connsiteY34" fmla="*/ 1783139 h 4622491"/>
                            <a:gd name="connsiteX35" fmla="*/ 4527831 w 6176107"/>
                            <a:gd name="connsiteY35" fmla="*/ 1643664 h 4622491"/>
                            <a:gd name="connsiteX36" fmla="*/ 4761631 w 6176107"/>
                            <a:gd name="connsiteY36" fmla="*/ 1409094 h 4622491"/>
                            <a:gd name="connsiteX37" fmla="*/ 4375253 w 6176107"/>
                            <a:gd name="connsiteY37" fmla="*/ 1401 h 4622491"/>
                            <a:gd name="connsiteX38" fmla="*/ 6176037 w 6176107"/>
                            <a:gd name="connsiteY38" fmla="*/ 1470886 h 4622491"/>
                            <a:gd name="connsiteX39" fmla="*/ 5336607 w 6176107"/>
                            <a:gd name="connsiteY39" fmla="*/ 3058734 h 4622491"/>
                            <a:gd name="connsiteX40" fmla="*/ 4516283 w 6176107"/>
                            <a:gd name="connsiteY40" fmla="*/ 3485328 h 4622491"/>
                            <a:gd name="connsiteX41" fmla="*/ 4371051 w 6176107"/>
                            <a:gd name="connsiteY41" fmla="*/ 3363186 h 4622491"/>
                            <a:gd name="connsiteX42" fmla="*/ 4435344 w 6176107"/>
                            <a:gd name="connsiteY42" fmla="*/ 2756762 h 4622491"/>
                            <a:gd name="connsiteX43" fmla="*/ 4487778 w 6176107"/>
                            <a:gd name="connsiteY43" fmla="*/ 2166052 h 4622491"/>
                            <a:gd name="connsiteX44" fmla="*/ 4260607 w 6176107"/>
                            <a:gd name="connsiteY44" fmla="*/ 2218441 h 4622491"/>
                            <a:gd name="connsiteX45" fmla="*/ 4230762 w 6176107"/>
                            <a:gd name="connsiteY45" fmla="*/ 2142241 h 4622491"/>
                            <a:gd name="connsiteX46" fmla="*/ 4778608 w 6176107"/>
                            <a:gd name="connsiteY46" fmla="*/ 1988254 h 4622491"/>
                            <a:gd name="connsiteX47" fmla="*/ 4830633 w 6176107"/>
                            <a:gd name="connsiteY47" fmla="*/ 2120968 h 4622491"/>
                            <a:gd name="connsiteX48" fmla="*/ 4759194 w 6176107"/>
                            <a:gd name="connsiteY48" fmla="*/ 2723425 h 4622491"/>
                            <a:gd name="connsiteX49" fmla="*/ 4721419 w 6176107"/>
                            <a:gd name="connsiteY49" fmla="*/ 3269871 h 4622491"/>
                            <a:gd name="connsiteX50" fmla="*/ 5981457 w 6176107"/>
                            <a:gd name="connsiteY50" fmla="*/ 1481206 h 4622491"/>
                            <a:gd name="connsiteX51" fmla="*/ 3839235 w 6176107"/>
                            <a:gd name="connsiteY51" fmla="*/ 122306 h 4622491"/>
                            <a:gd name="connsiteX52" fmla="*/ 1616737 w 6176107"/>
                            <a:gd name="connsiteY52" fmla="*/ 890656 h 4622491"/>
                            <a:gd name="connsiteX53" fmla="*/ 218148 w 6176107"/>
                            <a:gd name="connsiteY53" fmla="*/ 3145700 h 4622491"/>
                            <a:gd name="connsiteX54" fmla="*/ 2199349 w 6176107"/>
                            <a:gd name="connsiteY54" fmla="*/ 4491104 h 4622491"/>
                            <a:gd name="connsiteX55" fmla="*/ 3293930 w 6176107"/>
                            <a:gd name="connsiteY55" fmla="*/ 4335529 h 4622491"/>
                            <a:gd name="connsiteX56" fmla="*/ 3322506 w 6176107"/>
                            <a:gd name="connsiteY56" fmla="*/ 4393474 h 4622491"/>
                            <a:gd name="connsiteX57" fmla="*/ 1516506 w 6176107"/>
                            <a:gd name="connsiteY57" fmla="*/ 4592938 h 4622491"/>
                            <a:gd name="connsiteX58" fmla="*/ 660 w 6176107"/>
                            <a:gd name="connsiteY58" fmla="*/ 3044894 h 4622491"/>
                            <a:gd name="connsiteX59" fmla="*/ 4105935 w 6176107"/>
                            <a:gd name="connsiteY59" fmla="*/ 4830 h 4622491"/>
                            <a:gd name="connsiteX60" fmla="*/ 4375253 w 6176107"/>
                            <a:gd name="connsiteY60" fmla="*/ 1401 h 4622491"/>
                            <a:gd name="connsiteX0" fmla="*/ 1414293 w 6176107"/>
                            <a:gd name="connsiteY0" fmla="*/ 2125347 h 4622491"/>
                            <a:gd name="connsiteX1" fmla="*/ 1017037 w 6176107"/>
                            <a:gd name="connsiteY1" fmla="*/ 2805051 h 4622491"/>
                            <a:gd name="connsiteX2" fmla="*/ 1527577 w 6176107"/>
                            <a:gd name="connsiteY2" fmla="*/ 2448943 h 4622491"/>
                            <a:gd name="connsiteX3" fmla="*/ 1414293 w 6176107"/>
                            <a:gd name="connsiteY3" fmla="*/ 2125347 h 4622491"/>
                            <a:gd name="connsiteX4" fmla="*/ 1557724 w 6176107"/>
                            <a:gd name="connsiteY4" fmla="*/ 2015714 h 4622491"/>
                            <a:gd name="connsiteX5" fmla="*/ 1792753 w 6176107"/>
                            <a:gd name="connsiteY5" fmla="*/ 2274699 h 4622491"/>
                            <a:gd name="connsiteX6" fmla="*/ 1905402 w 6176107"/>
                            <a:gd name="connsiteY6" fmla="*/ 2183767 h 4622491"/>
                            <a:gd name="connsiteX7" fmla="*/ 1929024 w 6176107"/>
                            <a:gd name="connsiteY7" fmla="*/ 2185545 h 4622491"/>
                            <a:gd name="connsiteX8" fmla="*/ 1917213 w 6176107"/>
                            <a:gd name="connsiteY8" fmla="*/ 2284351 h 4622491"/>
                            <a:gd name="connsiteX9" fmla="*/ 1013989 w 6176107"/>
                            <a:gd name="connsiteY9" fmla="*/ 2927479 h 4622491"/>
                            <a:gd name="connsiteX10" fmla="*/ 1314725 w 6176107"/>
                            <a:gd name="connsiteY10" fmla="*/ 3377567 h 4622491"/>
                            <a:gd name="connsiteX11" fmla="*/ 1755669 w 6176107"/>
                            <a:gd name="connsiteY11" fmla="*/ 3134235 h 4622491"/>
                            <a:gd name="connsiteX12" fmla="*/ 1814089 w 6176107"/>
                            <a:gd name="connsiteY12" fmla="*/ 3198243 h 4622491"/>
                            <a:gd name="connsiteX13" fmla="*/ 1117621 w 6176107"/>
                            <a:gd name="connsiteY13" fmla="*/ 3523871 h 4622491"/>
                            <a:gd name="connsiteX14" fmla="*/ 659405 w 6176107"/>
                            <a:gd name="connsiteY14" fmla="*/ 2950339 h 4622491"/>
                            <a:gd name="connsiteX15" fmla="*/ 1383813 w 6176107"/>
                            <a:gd name="connsiteY15" fmla="*/ 2035431 h 4622491"/>
                            <a:gd name="connsiteX16" fmla="*/ 1557724 w 6176107"/>
                            <a:gd name="connsiteY16" fmla="*/ 2015714 h 4622491"/>
                            <a:gd name="connsiteX17" fmla="*/ 3447564 w 6176107"/>
                            <a:gd name="connsiteY17" fmla="*/ 1999110 h 4622491"/>
                            <a:gd name="connsiteX18" fmla="*/ 3649240 w 6176107"/>
                            <a:gd name="connsiteY18" fmla="*/ 2251205 h 4622491"/>
                            <a:gd name="connsiteX19" fmla="*/ 3589296 w 6176107"/>
                            <a:gd name="connsiteY19" fmla="*/ 3305178 h 4622491"/>
                            <a:gd name="connsiteX20" fmla="*/ 3816880 w 6176107"/>
                            <a:gd name="connsiteY20" fmla="*/ 3206626 h 4622491"/>
                            <a:gd name="connsiteX21" fmla="*/ 3844820 w 6176107"/>
                            <a:gd name="connsiteY21" fmla="*/ 3293494 h 4622491"/>
                            <a:gd name="connsiteX22" fmla="*/ 3239164 w 6176107"/>
                            <a:gd name="connsiteY22" fmla="*/ 3452881 h 4622491"/>
                            <a:gd name="connsiteX23" fmla="*/ 3261389 w 6176107"/>
                            <a:gd name="connsiteY23" fmla="*/ 2233681 h 4622491"/>
                            <a:gd name="connsiteX24" fmla="*/ 2700677 w 6176107"/>
                            <a:gd name="connsiteY24" fmla="*/ 3444497 h 4622491"/>
                            <a:gd name="connsiteX25" fmla="*/ 2382796 w 6176107"/>
                            <a:gd name="connsiteY25" fmla="*/ 3445640 h 4622491"/>
                            <a:gd name="connsiteX26" fmla="*/ 2508279 w 6176107"/>
                            <a:gd name="connsiteY26" fmla="*/ 2177166 h 4622491"/>
                            <a:gd name="connsiteX27" fmla="*/ 2286664 w 6176107"/>
                            <a:gd name="connsiteY27" fmla="*/ 2253366 h 4622491"/>
                            <a:gd name="connsiteX28" fmla="*/ 2256819 w 6176107"/>
                            <a:gd name="connsiteY28" fmla="*/ 2164466 h 4622491"/>
                            <a:gd name="connsiteX29" fmla="*/ 2856259 w 6176107"/>
                            <a:gd name="connsiteY29" fmla="*/ 2012066 h 4622491"/>
                            <a:gd name="connsiteX30" fmla="*/ 2812564 w 6176107"/>
                            <a:gd name="connsiteY30" fmla="*/ 2622172 h 4622491"/>
                            <a:gd name="connsiteX31" fmla="*/ 3447564 w 6176107"/>
                            <a:gd name="connsiteY31" fmla="*/ 1999110 h 4622491"/>
                            <a:gd name="connsiteX32" fmla="*/ 4761631 w 6176107"/>
                            <a:gd name="connsiteY32" fmla="*/ 1409094 h 4622491"/>
                            <a:gd name="connsiteX33" fmla="*/ 4884727 w 6176107"/>
                            <a:gd name="connsiteY33" fmla="*/ 1561176 h 4622491"/>
                            <a:gd name="connsiteX34" fmla="*/ 4684289 w 6176107"/>
                            <a:gd name="connsiteY34" fmla="*/ 1783139 h 4622491"/>
                            <a:gd name="connsiteX35" fmla="*/ 4527831 w 6176107"/>
                            <a:gd name="connsiteY35" fmla="*/ 1643664 h 4622491"/>
                            <a:gd name="connsiteX36" fmla="*/ 4761631 w 6176107"/>
                            <a:gd name="connsiteY36" fmla="*/ 1409094 h 4622491"/>
                            <a:gd name="connsiteX37" fmla="*/ 4375253 w 6176107"/>
                            <a:gd name="connsiteY37" fmla="*/ 1401 h 4622491"/>
                            <a:gd name="connsiteX38" fmla="*/ 6176037 w 6176107"/>
                            <a:gd name="connsiteY38" fmla="*/ 1470886 h 4622491"/>
                            <a:gd name="connsiteX39" fmla="*/ 5336607 w 6176107"/>
                            <a:gd name="connsiteY39" fmla="*/ 3058734 h 4622491"/>
                            <a:gd name="connsiteX40" fmla="*/ 4516283 w 6176107"/>
                            <a:gd name="connsiteY40" fmla="*/ 3485328 h 4622491"/>
                            <a:gd name="connsiteX41" fmla="*/ 4371051 w 6176107"/>
                            <a:gd name="connsiteY41" fmla="*/ 3363186 h 4622491"/>
                            <a:gd name="connsiteX42" fmla="*/ 4435344 w 6176107"/>
                            <a:gd name="connsiteY42" fmla="*/ 2756762 h 4622491"/>
                            <a:gd name="connsiteX43" fmla="*/ 4487778 w 6176107"/>
                            <a:gd name="connsiteY43" fmla="*/ 2166052 h 4622491"/>
                            <a:gd name="connsiteX44" fmla="*/ 4260607 w 6176107"/>
                            <a:gd name="connsiteY44" fmla="*/ 2218441 h 4622491"/>
                            <a:gd name="connsiteX45" fmla="*/ 4230762 w 6176107"/>
                            <a:gd name="connsiteY45" fmla="*/ 2142241 h 4622491"/>
                            <a:gd name="connsiteX46" fmla="*/ 4778608 w 6176107"/>
                            <a:gd name="connsiteY46" fmla="*/ 1988254 h 4622491"/>
                            <a:gd name="connsiteX47" fmla="*/ 4830633 w 6176107"/>
                            <a:gd name="connsiteY47" fmla="*/ 2120968 h 4622491"/>
                            <a:gd name="connsiteX48" fmla="*/ 4759194 w 6176107"/>
                            <a:gd name="connsiteY48" fmla="*/ 2723425 h 4622491"/>
                            <a:gd name="connsiteX49" fmla="*/ 4721419 w 6176107"/>
                            <a:gd name="connsiteY49" fmla="*/ 3269871 h 4622491"/>
                            <a:gd name="connsiteX50" fmla="*/ 5981457 w 6176107"/>
                            <a:gd name="connsiteY50" fmla="*/ 1481206 h 4622491"/>
                            <a:gd name="connsiteX51" fmla="*/ 3839235 w 6176107"/>
                            <a:gd name="connsiteY51" fmla="*/ 122306 h 4622491"/>
                            <a:gd name="connsiteX52" fmla="*/ 1616737 w 6176107"/>
                            <a:gd name="connsiteY52" fmla="*/ 890656 h 4622491"/>
                            <a:gd name="connsiteX53" fmla="*/ 218148 w 6176107"/>
                            <a:gd name="connsiteY53" fmla="*/ 3145700 h 4622491"/>
                            <a:gd name="connsiteX54" fmla="*/ 2199349 w 6176107"/>
                            <a:gd name="connsiteY54" fmla="*/ 4491104 h 4622491"/>
                            <a:gd name="connsiteX55" fmla="*/ 3293930 w 6176107"/>
                            <a:gd name="connsiteY55" fmla="*/ 4335529 h 4622491"/>
                            <a:gd name="connsiteX56" fmla="*/ 3322506 w 6176107"/>
                            <a:gd name="connsiteY56" fmla="*/ 4393474 h 4622491"/>
                            <a:gd name="connsiteX57" fmla="*/ 1516506 w 6176107"/>
                            <a:gd name="connsiteY57" fmla="*/ 4592938 h 4622491"/>
                            <a:gd name="connsiteX58" fmla="*/ 660 w 6176107"/>
                            <a:gd name="connsiteY58" fmla="*/ 3044894 h 4622491"/>
                            <a:gd name="connsiteX59" fmla="*/ 4105935 w 6176107"/>
                            <a:gd name="connsiteY59" fmla="*/ 4830 h 4622491"/>
                            <a:gd name="connsiteX60" fmla="*/ 4375253 w 6176107"/>
                            <a:gd name="connsiteY60" fmla="*/ 1401 h 4622491"/>
                            <a:gd name="connsiteX0" fmla="*/ 1414293 w 6176107"/>
                            <a:gd name="connsiteY0" fmla="*/ 2125347 h 4622491"/>
                            <a:gd name="connsiteX1" fmla="*/ 1017037 w 6176107"/>
                            <a:gd name="connsiteY1" fmla="*/ 2805051 h 4622491"/>
                            <a:gd name="connsiteX2" fmla="*/ 1527577 w 6176107"/>
                            <a:gd name="connsiteY2" fmla="*/ 2448943 h 4622491"/>
                            <a:gd name="connsiteX3" fmla="*/ 1414293 w 6176107"/>
                            <a:gd name="connsiteY3" fmla="*/ 2125347 h 4622491"/>
                            <a:gd name="connsiteX4" fmla="*/ 1557724 w 6176107"/>
                            <a:gd name="connsiteY4" fmla="*/ 2015714 h 4622491"/>
                            <a:gd name="connsiteX5" fmla="*/ 1792753 w 6176107"/>
                            <a:gd name="connsiteY5" fmla="*/ 2274699 h 4622491"/>
                            <a:gd name="connsiteX6" fmla="*/ 1905402 w 6176107"/>
                            <a:gd name="connsiteY6" fmla="*/ 2183767 h 4622491"/>
                            <a:gd name="connsiteX7" fmla="*/ 1929024 w 6176107"/>
                            <a:gd name="connsiteY7" fmla="*/ 2185545 h 4622491"/>
                            <a:gd name="connsiteX8" fmla="*/ 1917213 w 6176107"/>
                            <a:gd name="connsiteY8" fmla="*/ 2284351 h 4622491"/>
                            <a:gd name="connsiteX9" fmla="*/ 1013989 w 6176107"/>
                            <a:gd name="connsiteY9" fmla="*/ 2927479 h 4622491"/>
                            <a:gd name="connsiteX10" fmla="*/ 1314725 w 6176107"/>
                            <a:gd name="connsiteY10" fmla="*/ 3377567 h 4622491"/>
                            <a:gd name="connsiteX11" fmla="*/ 1755669 w 6176107"/>
                            <a:gd name="connsiteY11" fmla="*/ 3134235 h 4622491"/>
                            <a:gd name="connsiteX12" fmla="*/ 1814089 w 6176107"/>
                            <a:gd name="connsiteY12" fmla="*/ 3198243 h 4622491"/>
                            <a:gd name="connsiteX13" fmla="*/ 1117621 w 6176107"/>
                            <a:gd name="connsiteY13" fmla="*/ 3523871 h 4622491"/>
                            <a:gd name="connsiteX14" fmla="*/ 659405 w 6176107"/>
                            <a:gd name="connsiteY14" fmla="*/ 2950339 h 4622491"/>
                            <a:gd name="connsiteX15" fmla="*/ 1383813 w 6176107"/>
                            <a:gd name="connsiteY15" fmla="*/ 2035431 h 4622491"/>
                            <a:gd name="connsiteX16" fmla="*/ 1557724 w 6176107"/>
                            <a:gd name="connsiteY16" fmla="*/ 2015714 h 4622491"/>
                            <a:gd name="connsiteX17" fmla="*/ 3447564 w 6176107"/>
                            <a:gd name="connsiteY17" fmla="*/ 1999110 h 4622491"/>
                            <a:gd name="connsiteX18" fmla="*/ 3649240 w 6176107"/>
                            <a:gd name="connsiteY18" fmla="*/ 2251205 h 4622491"/>
                            <a:gd name="connsiteX19" fmla="*/ 3589296 w 6176107"/>
                            <a:gd name="connsiteY19" fmla="*/ 3305178 h 4622491"/>
                            <a:gd name="connsiteX20" fmla="*/ 3816880 w 6176107"/>
                            <a:gd name="connsiteY20" fmla="*/ 3206626 h 4622491"/>
                            <a:gd name="connsiteX21" fmla="*/ 3844820 w 6176107"/>
                            <a:gd name="connsiteY21" fmla="*/ 3293494 h 4622491"/>
                            <a:gd name="connsiteX22" fmla="*/ 3239164 w 6176107"/>
                            <a:gd name="connsiteY22" fmla="*/ 3452881 h 4622491"/>
                            <a:gd name="connsiteX23" fmla="*/ 3261389 w 6176107"/>
                            <a:gd name="connsiteY23" fmla="*/ 2233681 h 4622491"/>
                            <a:gd name="connsiteX24" fmla="*/ 2700677 w 6176107"/>
                            <a:gd name="connsiteY24" fmla="*/ 3444497 h 4622491"/>
                            <a:gd name="connsiteX25" fmla="*/ 2382796 w 6176107"/>
                            <a:gd name="connsiteY25" fmla="*/ 3445640 h 4622491"/>
                            <a:gd name="connsiteX26" fmla="*/ 2508279 w 6176107"/>
                            <a:gd name="connsiteY26" fmla="*/ 2177166 h 4622491"/>
                            <a:gd name="connsiteX27" fmla="*/ 2286664 w 6176107"/>
                            <a:gd name="connsiteY27" fmla="*/ 2253366 h 4622491"/>
                            <a:gd name="connsiteX28" fmla="*/ 2256819 w 6176107"/>
                            <a:gd name="connsiteY28" fmla="*/ 2164466 h 4622491"/>
                            <a:gd name="connsiteX29" fmla="*/ 2856259 w 6176107"/>
                            <a:gd name="connsiteY29" fmla="*/ 2012066 h 4622491"/>
                            <a:gd name="connsiteX30" fmla="*/ 2812564 w 6176107"/>
                            <a:gd name="connsiteY30" fmla="*/ 2622172 h 4622491"/>
                            <a:gd name="connsiteX31" fmla="*/ 3447564 w 6176107"/>
                            <a:gd name="connsiteY31" fmla="*/ 1999110 h 4622491"/>
                            <a:gd name="connsiteX32" fmla="*/ 4761631 w 6176107"/>
                            <a:gd name="connsiteY32" fmla="*/ 1409094 h 4622491"/>
                            <a:gd name="connsiteX33" fmla="*/ 4884727 w 6176107"/>
                            <a:gd name="connsiteY33" fmla="*/ 1561176 h 4622491"/>
                            <a:gd name="connsiteX34" fmla="*/ 4684289 w 6176107"/>
                            <a:gd name="connsiteY34" fmla="*/ 1783139 h 4622491"/>
                            <a:gd name="connsiteX35" fmla="*/ 4527831 w 6176107"/>
                            <a:gd name="connsiteY35" fmla="*/ 1643664 h 4622491"/>
                            <a:gd name="connsiteX36" fmla="*/ 4761631 w 6176107"/>
                            <a:gd name="connsiteY36" fmla="*/ 1409094 h 4622491"/>
                            <a:gd name="connsiteX37" fmla="*/ 4375253 w 6176107"/>
                            <a:gd name="connsiteY37" fmla="*/ 1401 h 4622491"/>
                            <a:gd name="connsiteX38" fmla="*/ 6176037 w 6176107"/>
                            <a:gd name="connsiteY38" fmla="*/ 1470886 h 4622491"/>
                            <a:gd name="connsiteX39" fmla="*/ 5336607 w 6176107"/>
                            <a:gd name="connsiteY39" fmla="*/ 3058734 h 4622491"/>
                            <a:gd name="connsiteX40" fmla="*/ 4516283 w 6176107"/>
                            <a:gd name="connsiteY40" fmla="*/ 3485328 h 4622491"/>
                            <a:gd name="connsiteX41" fmla="*/ 4371051 w 6176107"/>
                            <a:gd name="connsiteY41" fmla="*/ 3363186 h 4622491"/>
                            <a:gd name="connsiteX42" fmla="*/ 4435344 w 6176107"/>
                            <a:gd name="connsiteY42" fmla="*/ 2756762 h 4622491"/>
                            <a:gd name="connsiteX43" fmla="*/ 4487778 w 6176107"/>
                            <a:gd name="connsiteY43" fmla="*/ 2166052 h 4622491"/>
                            <a:gd name="connsiteX44" fmla="*/ 4260607 w 6176107"/>
                            <a:gd name="connsiteY44" fmla="*/ 2218441 h 4622491"/>
                            <a:gd name="connsiteX45" fmla="*/ 4230762 w 6176107"/>
                            <a:gd name="connsiteY45" fmla="*/ 2142241 h 4622491"/>
                            <a:gd name="connsiteX46" fmla="*/ 4778608 w 6176107"/>
                            <a:gd name="connsiteY46" fmla="*/ 1988254 h 4622491"/>
                            <a:gd name="connsiteX47" fmla="*/ 4830633 w 6176107"/>
                            <a:gd name="connsiteY47" fmla="*/ 2120968 h 4622491"/>
                            <a:gd name="connsiteX48" fmla="*/ 4759194 w 6176107"/>
                            <a:gd name="connsiteY48" fmla="*/ 2723425 h 4622491"/>
                            <a:gd name="connsiteX49" fmla="*/ 4721419 w 6176107"/>
                            <a:gd name="connsiteY49" fmla="*/ 3269871 h 4622491"/>
                            <a:gd name="connsiteX50" fmla="*/ 5981457 w 6176107"/>
                            <a:gd name="connsiteY50" fmla="*/ 1481206 h 4622491"/>
                            <a:gd name="connsiteX51" fmla="*/ 3839235 w 6176107"/>
                            <a:gd name="connsiteY51" fmla="*/ 122306 h 4622491"/>
                            <a:gd name="connsiteX52" fmla="*/ 1616737 w 6176107"/>
                            <a:gd name="connsiteY52" fmla="*/ 890656 h 4622491"/>
                            <a:gd name="connsiteX53" fmla="*/ 218148 w 6176107"/>
                            <a:gd name="connsiteY53" fmla="*/ 3145700 h 4622491"/>
                            <a:gd name="connsiteX54" fmla="*/ 2199349 w 6176107"/>
                            <a:gd name="connsiteY54" fmla="*/ 4491104 h 4622491"/>
                            <a:gd name="connsiteX55" fmla="*/ 3293930 w 6176107"/>
                            <a:gd name="connsiteY55" fmla="*/ 4335529 h 4622491"/>
                            <a:gd name="connsiteX56" fmla="*/ 3322506 w 6176107"/>
                            <a:gd name="connsiteY56" fmla="*/ 4393474 h 4622491"/>
                            <a:gd name="connsiteX57" fmla="*/ 1516506 w 6176107"/>
                            <a:gd name="connsiteY57" fmla="*/ 4592938 h 4622491"/>
                            <a:gd name="connsiteX58" fmla="*/ 660 w 6176107"/>
                            <a:gd name="connsiteY58" fmla="*/ 3044894 h 4622491"/>
                            <a:gd name="connsiteX59" fmla="*/ 4105935 w 6176107"/>
                            <a:gd name="connsiteY59" fmla="*/ 4830 h 4622491"/>
                            <a:gd name="connsiteX60" fmla="*/ 4375253 w 6176107"/>
                            <a:gd name="connsiteY60" fmla="*/ 1401 h 4622491"/>
                            <a:gd name="connsiteX0" fmla="*/ 1414293 w 6218510"/>
                            <a:gd name="connsiteY0" fmla="*/ 2157044 h 4654188"/>
                            <a:gd name="connsiteX1" fmla="*/ 1017037 w 6218510"/>
                            <a:gd name="connsiteY1" fmla="*/ 2836748 h 4654188"/>
                            <a:gd name="connsiteX2" fmla="*/ 1527577 w 6218510"/>
                            <a:gd name="connsiteY2" fmla="*/ 2480640 h 4654188"/>
                            <a:gd name="connsiteX3" fmla="*/ 1414293 w 6218510"/>
                            <a:gd name="connsiteY3" fmla="*/ 2157044 h 4654188"/>
                            <a:gd name="connsiteX4" fmla="*/ 1557724 w 6218510"/>
                            <a:gd name="connsiteY4" fmla="*/ 2047411 h 4654188"/>
                            <a:gd name="connsiteX5" fmla="*/ 1792753 w 6218510"/>
                            <a:gd name="connsiteY5" fmla="*/ 2306396 h 4654188"/>
                            <a:gd name="connsiteX6" fmla="*/ 1905402 w 6218510"/>
                            <a:gd name="connsiteY6" fmla="*/ 2215464 h 4654188"/>
                            <a:gd name="connsiteX7" fmla="*/ 1929024 w 6218510"/>
                            <a:gd name="connsiteY7" fmla="*/ 2217242 h 4654188"/>
                            <a:gd name="connsiteX8" fmla="*/ 1917213 w 6218510"/>
                            <a:gd name="connsiteY8" fmla="*/ 2316048 h 4654188"/>
                            <a:gd name="connsiteX9" fmla="*/ 1013989 w 6218510"/>
                            <a:gd name="connsiteY9" fmla="*/ 2959176 h 4654188"/>
                            <a:gd name="connsiteX10" fmla="*/ 1314725 w 6218510"/>
                            <a:gd name="connsiteY10" fmla="*/ 3409264 h 4654188"/>
                            <a:gd name="connsiteX11" fmla="*/ 1755669 w 6218510"/>
                            <a:gd name="connsiteY11" fmla="*/ 3165932 h 4654188"/>
                            <a:gd name="connsiteX12" fmla="*/ 1814089 w 6218510"/>
                            <a:gd name="connsiteY12" fmla="*/ 3229940 h 4654188"/>
                            <a:gd name="connsiteX13" fmla="*/ 1117621 w 6218510"/>
                            <a:gd name="connsiteY13" fmla="*/ 3555568 h 4654188"/>
                            <a:gd name="connsiteX14" fmla="*/ 659405 w 6218510"/>
                            <a:gd name="connsiteY14" fmla="*/ 2982036 h 4654188"/>
                            <a:gd name="connsiteX15" fmla="*/ 1383813 w 6218510"/>
                            <a:gd name="connsiteY15" fmla="*/ 2067128 h 4654188"/>
                            <a:gd name="connsiteX16" fmla="*/ 1557724 w 6218510"/>
                            <a:gd name="connsiteY16" fmla="*/ 2047411 h 4654188"/>
                            <a:gd name="connsiteX17" fmla="*/ 3447564 w 6218510"/>
                            <a:gd name="connsiteY17" fmla="*/ 2030807 h 4654188"/>
                            <a:gd name="connsiteX18" fmla="*/ 3649240 w 6218510"/>
                            <a:gd name="connsiteY18" fmla="*/ 2282902 h 4654188"/>
                            <a:gd name="connsiteX19" fmla="*/ 3589296 w 6218510"/>
                            <a:gd name="connsiteY19" fmla="*/ 3336875 h 4654188"/>
                            <a:gd name="connsiteX20" fmla="*/ 3816880 w 6218510"/>
                            <a:gd name="connsiteY20" fmla="*/ 3238323 h 4654188"/>
                            <a:gd name="connsiteX21" fmla="*/ 3844820 w 6218510"/>
                            <a:gd name="connsiteY21" fmla="*/ 3325191 h 4654188"/>
                            <a:gd name="connsiteX22" fmla="*/ 3239164 w 6218510"/>
                            <a:gd name="connsiteY22" fmla="*/ 3484578 h 4654188"/>
                            <a:gd name="connsiteX23" fmla="*/ 3261389 w 6218510"/>
                            <a:gd name="connsiteY23" fmla="*/ 2265378 h 4654188"/>
                            <a:gd name="connsiteX24" fmla="*/ 2700677 w 6218510"/>
                            <a:gd name="connsiteY24" fmla="*/ 3476194 h 4654188"/>
                            <a:gd name="connsiteX25" fmla="*/ 2382796 w 6218510"/>
                            <a:gd name="connsiteY25" fmla="*/ 3477337 h 4654188"/>
                            <a:gd name="connsiteX26" fmla="*/ 2508279 w 6218510"/>
                            <a:gd name="connsiteY26" fmla="*/ 2208863 h 4654188"/>
                            <a:gd name="connsiteX27" fmla="*/ 2286664 w 6218510"/>
                            <a:gd name="connsiteY27" fmla="*/ 2285063 h 4654188"/>
                            <a:gd name="connsiteX28" fmla="*/ 2256819 w 6218510"/>
                            <a:gd name="connsiteY28" fmla="*/ 2196163 h 4654188"/>
                            <a:gd name="connsiteX29" fmla="*/ 2856259 w 6218510"/>
                            <a:gd name="connsiteY29" fmla="*/ 2043763 h 4654188"/>
                            <a:gd name="connsiteX30" fmla="*/ 2812564 w 6218510"/>
                            <a:gd name="connsiteY30" fmla="*/ 2653869 h 4654188"/>
                            <a:gd name="connsiteX31" fmla="*/ 3447564 w 6218510"/>
                            <a:gd name="connsiteY31" fmla="*/ 2030807 h 4654188"/>
                            <a:gd name="connsiteX32" fmla="*/ 4761631 w 6218510"/>
                            <a:gd name="connsiteY32" fmla="*/ 1440791 h 4654188"/>
                            <a:gd name="connsiteX33" fmla="*/ 4884727 w 6218510"/>
                            <a:gd name="connsiteY33" fmla="*/ 1592873 h 4654188"/>
                            <a:gd name="connsiteX34" fmla="*/ 4684289 w 6218510"/>
                            <a:gd name="connsiteY34" fmla="*/ 1814836 h 4654188"/>
                            <a:gd name="connsiteX35" fmla="*/ 4527831 w 6218510"/>
                            <a:gd name="connsiteY35" fmla="*/ 1675361 h 4654188"/>
                            <a:gd name="connsiteX36" fmla="*/ 4761631 w 6218510"/>
                            <a:gd name="connsiteY36" fmla="*/ 1440791 h 4654188"/>
                            <a:gd name="connsiteX37" fmla="*/ 4105935 w 6218510"/>
                            <a:gd name="connsiteY37" fmla="*/ 36527 h 4654188"/>
                            <a:gd name="connsiteX38" fmla="*/ 6176037 w 6218510"/>
                            <a:gd name="connsiteY38" fmla="*/ 1502583 h 4654188"/>
                            <a:gd name="connsiteX39" fmla="*/ 5336607 w 6218510"/>
                            <a:gd name="connsiteY39" fmla="*/ 3090431 h 4654188"/>
                            <a:gd name="connsiteX40" fmla="*/ 4516283 w 6218510"/>
                            <a:gd name="connsiteY40" fmla="*/ 3517025 h 4654188"/>
                            <a:gd name="connsiteX41" fmla="*/ 4371051 w 6218510"/>
                            <a:gd name="connsiteY41" fmla="*/ 3394883 h 4654188"/>
                            <a:gd name="connsiteX42" fmla="*/ 4435344 w 6218510"/>
                            <a:gd name="connsiteY42" fmla="*/ 2788459 h 4654188"/>
                            <a:gd name="connsiteX43" fmla="*/ 4487778 w 6218510"/>
                            <a:gd name="connsiteY43" fmla="*/ 2197749 h 4654188"/>
                            <a:gd name="connsiteX44" fmla="*/ 4260607 w 6218510"/>
                            <a:gd name="connsiteY44" fmla="*/ 2250138 h 4654188"/>
                            <a:gd name="connsiteX45" fmla="*/ 4230762 w 6218510"/>
                            <a:gd name="connsiteY45" fmla="*/ 2173938 h 4654188"/>
                            <a:gd name="connsiteX46" fmla="*/ 4778608 w 6218510"/>
                            <a:gd name="connsiteY46" fmla="*/ 2019951 h 4654188"/>
                            <a:gd name="connsiteX47" fmla="*/ 4830633 w 6218510"/>
                            <a:gd name="connsiteY47" fmla="*/ 2152665 h 4654188"/>
                            <a:gd name="connsiteX48" fmla="*/ 4759194 w 6218510"/>
                            <a:gd name="connsiteY48" fmla="*/ 2755122 h 4654188"/>
                            <a:gd name="connsiteX49" fmla="*/ 4721419 w 6218510"/>
                            <a:gd name="connsiteY49" fmla="*/ 3301568 h 4654188"/>
                            <a:gd name="connsiteX50" fmla="*/ 5981457 w 6218510"/>
                            <a:gd name="connsiteY50" fmla="*/ 1512903 h 4654188"/>
                            <a:gd name="connsiteX51" fmla="*/ 3839235 w 6218510"/>
                            <a:gd name="connsiteY51" fmla="*/ 154003 h 4654188"/>
                            <a:gd name="connsiteX52" fmla="*/ 1616737 w 6218510"/>
                            <a:gd name="connsiteY52" fmla="*/ 922353 h 4654188"/>
                            <a:gd name="connsiteX53" fmla="*/ 218148 w 6218510"/>
                            <a:gd name="connsiteY53" fmla="*/ 3177397 h 4654188"/>
                            <a:gd name="connsiteX54" fmla="*/ 2199349 w 6218510"/>
                            <a:gd name="connsiteY54" fmla="*/ 4522801 h 4654188"/>
                            <a:gd name="connsiteX55" fmla="*/ 3293930 w 6218510"/>
                            <a:gd name="connsiteY55" fmla="*/ 4367226 h 4654188"/>
                            <a:gd name="connsiteX56" fmla="*/ 3322506 w 6218510"/>
                            <a:gd name="connsiteY56" fmla="*/ 4425171 h 4654188"/>
                            <a:gd name="connsiteX57" fmla="*/ 1516506 w 6218510"/>
                            <a:gd name="connsiteY57" fmla="*/ 4624635 h 4654188"/>
                            <a:gd name="connsiteX58" fmla="*/ 660 w 6218510"/>
                            <a:gd name="connsiteY58" fmla="*/ 3076591 h 4654188"/>
                            <a:gd name="connsiteX59" fmla="*/ 4105935 w 6218510"/>
                            <a:gd name="connsiteY59" fmla="*/ 36527 h 4654188"/>
                            <a:gd name="connsiteX0" fmla="*/ 1414293 w 6218510"/>
                            <a:gd name="connsiteY0" fmla="*/ 2120517 h 4617661"/>
                            <a:gd name="connsiteX1" fmla="*/ 1017037 w 6218510"/>
                            <a:gd name="connsiteY1" fmla="*/ 2800221 h 4617661"/>
                            <a:gd name="connsiteX2" fmla="*/ 1527577 w 6218510"/>
                            <a:gd name="connsiteY2" fmla="*/ 2444113 h 4617661"/>
                            <a:gd name="connsiteX3" fmla="*/ 1414293 w 6218510"/>
                            <a:gd name="connsiteY3" fmla="*/ 2120517 h 4617661"/>
                            <a:gd name="connsiteX4" fmla="*/ 1557724 w 6218510"/>
                            <a:gd name="connsiteY4" fmla="*/ 2010884 h 4617661"/>
                            <a:gd name="connsiteX5" fmla="*/ 1792753 w 6218510"/>
                            <a:gd name="connsiteY5" fmla="*/ 2269869 h 4617661"/>
                            <a:gd name="connsiteX6" fmla="*/ 1905402 w 6218510"/>
                            <a:gd name="connsiteY6" fmla="*/ 2178937 h 4617661"/>
                            <a:gd name="connsiteX7" fmla="*/ 1929024 w 6218510"/>
                            <a:gd name="connsiteY7" fmla="*/ 2180715 h 4617661"/>
                            <a:gd name="connsiteX8" fmla="*/ 1917213 w 6218510"/>
                            <a:gd name="connsiteY8" fmla="*/ 2279521 h 4617661"/>
                            <a:gd name="connsiteX9" fmla="*/ 1013989 w 6218510"/>
                            <a:gd name="connsiteY9" fmla="*/ 2922649 h 4617661"/>
                            <a:gd name="connsiteX10" fmla="*/ 1314725 w 6218510"/>
                            <a:gd name="connsiteY10" fmla="*/ 3372737 h 4617661"/>
                            <a:gd name="connsiteX11" fmla="*/ 1755669 w 6218510"/>
                            <a:gd name="connsiteY11" fmla="*/ 3129405 h 4617661"/>
                            <a:gd name="connsiteX12" fmla="*/ 1814089 w 6218510"/>
                            <a:gd name="connsiteY12" fmla="*/ 3193413 h 4617661"/>
                            <a:gd name="connsiteX13" fmla="*/ 1117621 w 6218510"/>
                            <a:gd name="connsiteY13" fmla="*/ 3519041 h 4617661"/>
                            <a:gd name="connsiteX14" fmla="*/ 659405 w 6218510"/>
                            <a:gd name="connsiteY14" fmla="*/ 2945509 h 4617661"/>
                            <a:gd name="connsiteX15" fmla="*/ 1383813 w 6218510"/>
                            <a:gd name="connsiteY15" fmla="*/ 2030601 h 4617661"/>
                            <a:gd name="connsiteX16" fmla="*/ 1557724 w 6218510"/>
                            <a:gd name="connsiteY16" fmla="*/ 2010884 h 4617661"/>
                            <a:gd name="connsiteX17" fmla="*/ 3447564 w 6218510"/>
                            <a:gd name="connsiteY17" fmla="*/ 1994280 h 4617661"/>
                            <a:gd name="connsiteX18" fmla="*/ 3649240 w 6218510"/>
                            <a:gd name="connsiteY18" fmla="*/ 2246375 h 4617661"/>
                            <a:gd name="connsiteX19" fmla="*/ 3589296 w 6218510"/>
                            <a:gd name="connsiteY19" fmla="*/ 3300348 h 4617661"/>
                            <a:gd name="connsiteX20" fmla="*/ 3816880 w 6218510"/>
                            <a:gd name="connsiteY20" fmla="*/ 3201796 h 4617661"/>
                            <a:gd name="connsiteX21" fmla="*/ 3844820 w 6218510"/>
                            <a:gd name="connsiteY21" fmla="*/ 3288664 h 4617661"/>
                            <a:gd name="connsiteX22" fmla="*/ 3239164 w 6218510"/>
                            <a:gd name="connsiteY22" fmla="*/ 3448051 h 4617661"/>
                            <a:gd name="connsiteX23" fmla="*/ 3261389 w 6218510"/>
                            <a:gd name="connsiteY23" fmla="*/ 2228851 h 4617661"/>
                            <a:gd name="connsiteX24" fmla="*/ 2700677 w 6218510"/>
                            <a:gd name="connsiteY24" fmla="*/ 3439667 h 4617661"/>
                            <a:gd name="connsiteX25" fmla="*/ 2382796 w 6218510"/>
                            <a:gd name="connsiteY25" fmla="*/ 3440810 h 4617661"/>
                            <a:gd name="connsiteX26" fmla="*/ 2508279 w 6218510"/>
                            <a:gd name="connsiteY26" fmla="*/ 2172336 h 4617661"/>
                            <a:gd name="connsiteX27" fmla="*/ 2286664 w 6218510"/>
                            <a:gd name="connsiteY27" fmla="*/ 2248536 h 4617661"/>
                            <a:gd name="connsiteX28" fmla="*/ 2256819 w 6218510"/>
                            <a:gd name="connsiteY28" fmla="*/ 2159636 h 4617661"/>
                            <a:gd name="connsiteX29" fmla="*/ 2856259 w 6218510"/>
                            <a:gd name="connsiteY29" fmla="*/ 2007236 h 4617661"/>
                            <a:gd name="connsiteX30" fmla="*/ 2812564 w 6218510"/>
                            <a:gd name="connsiteY30" fmla="*/ 2617342 h 4617661"/>
                            <a:gd name="connsiteX31" fmla="*/ 3447564 w 6218510"/>
                            <a:gd name="connsiteY31" fmla="*/ 1994280 h 4617661"/>
                            <a:gd name="connsiteX32" fmla="*/ 4761631 w 6218510"/>
                            <a:gd name="connsiteY32" fmla="*/ 1404264 h 4617661"/>
                            <a:gd name="connsiteX33" fmla="*/ 4884727 w 6218510"/>
                            <a:gd name="connsiteY33" fmla="*/ 1556346 h 4617661"/>
                            <a:gd name="connsiteX34" fmla="*/ 4684289 w 6218510"/>
                            <a:gd name="connsiteY34" fmla="*/ 1778309 h 4617661"/>
                            <a:gd name="connsiteX35" fmla="*/ 4527831 w 6218510"/>
                            <a:gd name="connsiteY35" fmla="*/ 1638834 h 4617661"/>
                            <a:gd name="connsiteX36" fmla="*/ 4761631 w 6218510"/>
                            <a:gd name="connsiteY36" fmla="*/ 1404264 h 4617661"/>
                            <a:gd name="connsiteX37" fmla="*/ 4105935 w 6218510"/>
                            <a:gd name="connsiteY37" fmla="*/ 0 h 4617661"/>
                            <a:gd name="connsiteX38" fmla="*/ 6176037 w 6218510"/>
                            <a:gd name="connsiteY38" fmla="*/ 1466056 h 4617661"/>
                            <a:gd name="connsiteX39" fmla="*/ 5336607 w 6218510"/>
                            <a:gd name="connsiteY39" fmla="*/ 3053904 h 4617661"/>
                            <a:gd name="connsiteX40" fmla="*/ 4516283 w 6218510"/>
                            <a:gd name="connsiteY40" fmla="*/ 3480498 h 4617661"/>
                            <a:gd name="connsiteX41" fmla="*/ 4371051 w 6218510"/>
                            <a:gd name="connsiteY41" fmla="*/ 3358356 h 4617661"/>
                            <a:gd name="connsiteX42" fmla="*/ 4435344 w 6218510"/>
                            <a:gd name="connsiteY42" fmla="*/ 2751932 h 4617661"/>
                            <a:gd name="connsiteX43" fmla="*/ 4487778 w 6218510"/>
                            <a:gd name="connsiteY43" fmla="*/ 2161222 h 4617661"/>
                            <a:gd name="connsiteX44" fmla="*/ 4260607 w 6218510"/>
                            <a:gd name="connsiteY44" fmla="*/ 2213611 h 4617661"/>
                            <a:gd name="connsiteX45" fmla="*/ 4230762 w 6218510"/>
                            <a:gd name="connsiteY45" fmla="*/ 2137411 h 4617661"/>
                            <a:gd name="connsiteX46" fmla="*/ 4778608 w 6218510"/>
                            <a:gd name="connsiteY46" fmla="*/ 1983424 h 4617661"/>
                            <a:gd name="connsiteX47" fmla="*/ 4830633 w 6218510"/>
                            <a:gd name="connsiteY47" fmla="*/ 2116138 h 4617661"/>
                            <a:gd name="connsiteX48" fmla="*/ 4759194 w 6218510"/>
                            <a:gd name="connsiteY48" fmla="*/ 2718595 h 4617661"/>
                            <a:gd name="connsiteX49" fmla="*/ 4721419 w 6218510"/>
                            <a:gd name="connsiteY49" fmla="*/ 3265041 h 4617661"/>
                            <a:gd name="connsiteX50" fmla="*/ 5981457 w 6218510"/>
                            <a:gd name="connsiteY50" fmla="*/ 1476376 h 4617661"/>
                            <a:gd name="connsiteX51" fmla="*/ 3839235 w 6218510"/>
                            <a:gd name="connsiteY51" fmla="*/ 117476 h 4617661"/>
                            <a:gd name="connsiteX52" fmla="*/ 1616737 w 6218510"/>
                            <a:gd name="connsiteY52" fmla="*/ 885826 h 4617661"/>
                            <a:gd name="connsiteX53" fmla="*/ 218148 w 6218510"/>
                            <a:gd name="connsiteY53" fmla="*/ 3140870 h 4617661"/>
                            <a:gd name="connsiteX54" fmla="*/ 2199349 w 6218510"/>
                            <a:gd name="connsiteY54" fmla="*/ 4486274 h 4617661"/>
                            <a:gd name="connsiteX55" fmla="*/ 3293930 w 6218510"/>
                            <a:gd name="connsiteY55" fmla="*/ 4330699 h 4617661"/>
                            <a:gd name="connsiteX56" fmla="*/ 3322506 w 6218510"/>
                            <a:gd name="connsiteY56" fmla="*/ 4388644 h 4617661"/>
                            <a:gd name="connsiteX57" fmla="*/ 1516506 w 6218510"/>
                            <a:gd name="connsiteY57" fmla="*/ 4588108 h 4617661"/>
                            <a:gd name="connsiteX58" fmla="*/ 660 w 6218510"/>
                            <a:gd name="connsiteY58" fmla="*/ 3040064 h 4617661"/>
                            <a:gd name="connsiteX59" fmla="*/ 4105935 w 6218510"/>
                            <a:gd name="connsiteY59" fmla="*/ 0 h 4617661"/>
                            <a:gd name="connsiteX0" fmla="*/ 1414293 w 6218510"/>
                            <a:gd name="connsiteY0" fmla="*/ 2120517 h 4617661"/>
                            <a:gd name="connsiteX1" fmla="*/ 1017037 w 6218510"/>
                            <a:gd name="connsiteY1" fmla="*/ 2800221 h 4617661"/>
                            <a:gd name="connsiteX2" fmla="*/ 1527577 w 6218510"/>
                            <a:gd name="connsiteY2" fmla="*/ 2444113 h 4617661"/>
                            <a:gd name="connsiteX3" fmla="*/ 1414293 w 6218510"/>
                            <a:gd name="connsiteY3" fmla="*/ 2120517 h 4617661"/>
                            <a:gd name="connsiteX4" fmla="*/ 1557724 w 6218510"/>
                            <a:gd name="connsiteY4" fmla="*/ 2010884 h 4617661"/>
                            <a:gd name="connsiteX5" fmla="*/ 1792753 w 6218510"/>
                            <a:gd name="connsiteY5" fmla="*/ 2269869 h 4617661"/>
                            <a:gd name="connsiteX6" fmla="*/ 1905402 w 6218510"/>
                            <a:gd name="connsiteY6" fmla="*/ 2178937 h 4617661"/>
                            <a:gd name="connsiteX7" fmla="*/ 1929024 w 6218510"/>
                            <a:gd name="connsiteY7" fmla="*/ 2180715 h 4617661"/>
                            <a:gd name="connsiteX8" fmla="*/ 1917213 w 6218510"/>
                            <a:gd name="connsiteY8" fmla="*/ 2279521 h 4617661"/>
                            <a:gd name="connsiteX9" fmla="*/ 1013989 w 6218510"/>
                            <a:gd name="connsiteY9" fmla="*/ 2922649 h 4617661"/>
                            <a:gd name="connsiteX10" fmla="*/ 1314725 w 6218510"/>
                            <a:gd name="connsiteY10" fmla="*/ 3372737 h 4617661"/>
                            <a:gd name="connsiteX11" fmla="*/ 1755669 w 6218510"/>
                            <a:gd name="connsiteY11" fmla="*/ 3129405 h 4617661"/>
                            <a:gd name="connsiteX12" fmla="*/ 1814089 w 6218510"/>
                            <a:gd name="connsiteY12" fmla="*/ 3193413 h 4617661"/>
                            <a:gd name="connsiteX13" fmla="*/ 1117621 w 6218510"/>
                            <a:gd name="connsiteY13" fmla="*/ 3519041 h 4617661"/>
                            <a:gd name="connsiteX14" fmla="*/ 659405 w 6218510"/>
                            <a:gd name="connsiteY14" fmla="*/ 2945509 h 4617661"/>
                            <a:gd name="connsiteX15" fmla="*/ 1383813 w 6218510"/>
                            <a:gd name="connsiteY15" fmla="*/ 2030601 h 4617661"/>
                            <a:gd name="connsiteX16" fmla="*/ 1557724 w 6218510"/>
                            <a:gd name="connsiteY16" fmla="*/ 2010884 h 4617661"/>
                            <a:gd name="connsiteX17" fmla="*/ 3447564 w 6218510"/>
                            <a:gd name="connsiteY17" fmla="*/ 1994280 h 4617661"/>
                            <a:gd name="connsiteX18" fmla="*/ 3649240 w 6218510"/>
                            <a:gd name="connsiteY18" fmla="*/ 2246375 h 4617661"/>
                            <a:gd name="connsiteX19" fmla="*/ 3589296 w 6218510"/>
                            <a:gd name="connsiteY19" fmla="*/ 3300348 h 4617661"/>
                            <a:gd name="connsiteX20" fmla="*/ 3816880 w 6218510"/>
                            <a:gd name="connsiteY20" fmla="*/ 3201796 h 4617661"/>
                            <a:gd name="connsiteX21" fmla="*/ 3844820 w 6218510"/>
                            <a:gd name="connsiteY21" fmla="*/ 3288664 h 4617661"/>
                            <a:gd name="connsiteX22" fmla="*/ 3239164 w 6218510"/>
                            <a:gd name="connsiteY22" fmla="*/ 3448051 h 4617661"/>
                            <a:gd name="connsiteX23" fmla="*/ 3261389 w 6218510"/>
                            <a:gd name="connsiteY23" fmla="*/ 2228851 h 4617661"/>
                            <a:gd name="connsiteX24" fmla="*/ 2700677 w 6218510"/>
                            <a:gd name="connsiteY24" fmla="*/ 3439667 h 4617661"/>
                            <a:gd name="connsiteX25" fmla="*/ 2382796 w 6218510"/>
                            <a:gd name="connsiteY25" fmla="*/ 3440810 h 4617661"/>
                            <a:gd name="connsiteX26" fmla="*/ 2508279 w 6218510"/>
                            <a:gd name="connsiteY26" fmla="*/ 2172336 h 4617661"/>
                            <a:gd name="connsiteX27" fmla="*/ 2286664 w 6218510"/>
                            <a:gd name="connsiteY27" fmla="*/ 2248536 h 4617661"/>
                            <a:gd name="connsiteX28" fmla="*/ 2256819 w 6218510"/>
                            <a:gd name="connsiteY28" fmla="*/ 2159636 h 4617661"/>
                            <a:gd name="connsiteX29" fmla="*/ 2856259 w 6218510"/>
                            <a:gd name="connsiteY29" fmla="*/ 2007236 h 4617661"/>
                            <a:gd name="connsiteX30" fmla="*/ 2812564 w 6218510"/>
                            <a:gd name="connsiteY30" fmla="*/ 2617342 h 4617661"/>
                            <a:gd name="connsiteX31" fmla="*/ 3447564 w 6218510"/>
                            <a:gd name="connsiteY31" fmla="*/ 1994280 h 4617661"/>
                            <a:gd name="connsiteX32" fmla="*/ 4761631 w 6218510"/>
                            <a:gd name="connsiteY32" fmla="*/ 1404264 h 4617661"/>
                            <a:gd name="connsiteX33" fmla="*/ 4884727 w 6218510"/>
                            <a:gd name="connsiteY33" fmla="*/ 1556346 h 4617661"/>
                            <a:gd name="connsiteX34" fmla="*/ 4684289 w 6218510"/>
                            <a:gd name="connsiteY34" fmla="*/ 1778309 h 4617661"/>
                            <a:gd name="connsiteX35" fmla="*/ 4527831 w 6218510"/>
                            <a:gd name="connsiteY35" fmla="*/ 1638834 h 4617661"/>
                            <a:gd name="connsiteX36" fmla="*/ 4761631 w 6218510"/>
                            <a:gd name="connsiteY36" fmla="*/ 1404264 h 4617661"/>
                            <a:gd name="connsiteX37" fmla="*/ 4105935 w 6218510"/>
                            <a:gd name="connsiteY37" fmla="*/ 0 h 4617661"/>
                            <a:gd name="connsiteX38" fmla="*/ 6176037 w 6218510"/>
                            <a:gd name="connsiteY38" fmla="*/ 1466056 h 4617661"/>
                            <a:gd name="connsiteX39" fmla="*/ 5336607 w 6218510"/>
                            <a:gd name="connsiteY39" fmla="*/ 3053904 h 4617661"/>
                            <a:gd name="connsiteX40" fmla="*/ 4516283 w 6218510"/>
                            <a:gd name="connsiteY40" fmla="*/ 3480498 h 4617661"/>
                            <a:gd name="connsiteX41" fmla="*/ 4371051 w 6218510"/>
                            <a:gd name="connsiteY41" fmla="*/ 3358356 h 4617661"/>
                            <a:gd name="connsiteX42" fmla="*/ 4435344 w 6218510"/>
                            <a:gd name="connsiteY42" fmla="*/ 2751932 h 4617661"/>
                            <a:gd name="connsiteX43" fmla="*/ 4487778 w 6218510"/>
                            <a:gd name="connsiteY43" fmla="*/ 2161222 h 4617661"/>
                            <a:gd name="connsiteX44" fmla="*/ 4260607 w 6218510"/>
                            <a:gd name="connsiteY44" fmla="*/ 2213611 h 4617661"/>
                            <a:gd name="connsiteX45" fmla="*/ 4230762 w 6218510"/>
                            <a:gd name="connsiteY45" fmla="*/ 2137411 h 4617661"/>
                            <a:gd name="connsiteX46" fmla="*/ 4778608 w 6218510"/>
                            <a:gd name="connsiteY46" fmla="*/ 1983424 h 4617661"/>
                            <a:gd name="connsiteX47" fmla="*/ 4830633 w 6218510"/>
                            <a:gd name="connsiteY47" fmla="*/ 2116138 h 4617661"/>
                            <a:gd name="connsiteX48" fmla="*/ 4759194 w 6218510"/>
                            <a:gd name="connsiteY48" fmla="*/ 2718595 h 4617661"/>
                            <a:gd name="connsiteX49" fmla="*/ 4721419 w 6218510"/>
                            <a:gd name="connsiteY49" fmla="*/ 3265041 h 4617661"/>
                            <a:gd name="connsiteX50" fmla="*/ 5981457 w 6218510"/>
                            <a:gd name="connsiteY50" fmla="*/ 1476376 h 4617661"/>
                            <a:gd name="connsiteX51" fmla="*/ 3839235 w 6218510"/>
                            <a:gd name="connsiteY51" fmla="*/ 117476 h 4617661"/>
                            <a:gd name="connsiteX52" fmla="*/ 1616737 w 6218510"/>
                            <a:gd name="connsiteY52" fmla="*/ 885826 h 4617661"/>
                            <a:gd name="connsiteX53" fmla="*/ 218148 w 6218510"/>
                            <a:gd name="connsiteY53" fmla="*/ 3140870 h 4617661"/>
                            <a:gd name="connsiteX54" fmla="*/ 2199349 w 6218510"/>
                            <a:gd name="connsiteY54" fmla="*/ 4486274 h 4617661"/>
                            <a:gd name="connsiteX55" fmla="*/ 3293930 w 6218510"/>
                            <a:gd name="connsiteY55" fmla="*/ 4330699 h 4617661"/>
                            <a:gd name="connsiteX56" fmla="*/ 3322506 w 6218510"/>
                            <a:gd name="connsiteY56" fmla="*/ 4388644 h 4617661"/>
                            <a:gd name="connsiteX57" fmla="*/ 1516506 w 6218510"/>
                            <a:gd name="connsiteY57" fmla="*/ 4588108 h 4617661"/>
                            <a:gd name="connsiteX58" fmla="*/ 660 w 6218510"/>
                            <a:gd name="connsiteY58" fmla="*/ 3040064 h 4617661"/>
                            <a:gd name="connsiteX59" fmla="*/ 4105935 w 6218510"/>
                            <a:gd name="connsiteY59" fmla="*/ 0 h 4617661"/>
                            <a:gd name="connsiteX0" fmla="*/ 1414293 w 6218510"/>
                            <a:gd name="connsiteY0" fmla="*/ 2120519 h 4617663"/>
                            <a:gd name="connsiteX1" fmla="*/ 1017037 w 6218510"/>
                            <a:gd name="connsiteY1" fmla="*/ 2800223 h 4617663"/>
                            <a:gd name="connsiteX2" fmla="*/ 1527577 w 6218510"/>
                            <a:gd name="connsiteY2" fmla="*/ 2444115 h 4617663"/>
                            <a:gd name="connsiteX3" fmla="*/ 1414293 w 6218510"/>
                            <a:gd name="connsiteY3" fmla="*/ 2120519 h 4617663"/>
                            <a:gd name="connsiteX4" fmla="*/ 1557724 w 6218510"/>
                            <a:gd name="connsiteY4" fmla="*/ 2010886 h 4617663"/>
                            <a:gd name="connsiteX5" fmla="*/ 1792753 w 6218510"/>
                            <a:gd name="connsiteY5" fmla="*/ 2269871 h 4617663"/>
                            <a:gd name="connsiteX6" fmla="*/ 1905402 w 6218510"/>
                            <a:gd name="connsiteY6" fmla="*/ 2178939 h 4617663"/>
                            <a:gd name="connsiteX7" fmla="*/ 1929024 w 6218510"/>
                            <a:gd name="connsiteY7" fmla="*/ 2180717 h 4617663"/>
                            <a:gd name="connsiteX8" fmla="*/ 1917213 w 6218510"/>
                            <a:gd name="connsiteY8" fmla="*/ 2279523 h 4617663"/>
                            <a:gd name="connsiteX9" fmla="*/ 1013989 w 6218510"/>
                            <a:gd name="connsiteY9" fmla="*/ 2922651 h 4617663"/>
                            <a:gd name="connsiteX10" fmla="*/ 1314725 w 6218510"/>
                            <a:gd name="connsiteY10" fmla="*/ 3372739 h 4617663"/>
                            <a:gd name="connsiteX11" fmla="*/ 1755669 w 6218510"/>
                            <a:gd name="connsiteY11" fmla="*/ 3129407 h 4617663"/>
                            <a:gd name="connsiteX12" fmla="*/ 1814089 w 6218510"/>
                            <a:gd name="connsiteY12" fmla="*/ 3193415 h 4617663"/>
                            <a:gd name="connsiteX13" fmla="*/ 1117621 w 6218510"/>
                            <a:gd name="connsiteY13" fmla="*/ 3519043 h 4617663"/>
                            <a:gd name="connsiteX14" fmla="*/ 659405 w 6218510"/>
                            <a:gd name="connsiteY14" fmla="*/ 2945511 h 4617663"/>
                            <a:gd name="connsiteX15" fmla="*/ 1383813 w 6218510"/>
                            <a:gd name="connsiteY15" fmla="*/ 2030603 h 4617663"/>
                            <a:gd name="connsiteX16" fmla="*/ 1557724 w 6218510"/>
                            <a:gd name="connsiteY16" fmla="*/ 2010886 h 4617663"/>
                            <a:gd name="connsiteX17" fmla="*/ 3447564 w 6218510"/>
                            <a:gd name="connsiteY17" fmla="*/ 1994282 h 4617663"/>
                            <a:gd name="connsiteX18" fmla="*/ 3649240 w 6218510"/>
                            <a:gd name="connsiteY18" fmla="*/ 2246377 h 4617663"/>
                            <a:gd name="connsiteX19" fmla="*/ 3589296 w 6218510"/>
                            <a:gd name="connsiteY19" fmla="*/ 3300350 h 4617663"/>
                            <a:gd name="connsiteX20" fmla="*/ 3816880 w 6218510"/>
                            <a:gd name="connsiteY20" fmla="*/ 3201798 h 4617663"/>
                            <a:gd name="connsiteX21" fmla="*/ 3844820 w 6218510"/>
                            <a:gd name="connsiteY21" fmla="*/ 3288666 h 4617663"/>
                            <a:gd name="connsiteX22" fmla="*/ 3239164 w 6218510"/>
                            <a:gd name="connsiteY22" fmla="*/ 3448053 h 4617663"/>
                            <a:gd name="connsiteX23" fmla="*/ 3261389 w 6218510"/>
                            <a:gd name="connsiteY23" fmla="*/ 2228853 h 4617663"/>
                            <a:gd name="connsiteX24" fmla="*/ 2700677 w 6218510"/>
                            <a:gd name="connsiteY24" fmla="*/ 3439669 h 4617663"/>
                            <a:gd name="connsiteX25" fmla="*/ 2382796 w 6218510"/>
                            <a:gd name="connsiteY25" fmla="*/ 3440812 h 4617663"/>
                            <a:gd name="connsiteX26" fmla="*/ 2508279 w 6218510"/>
                            <a:gd name="connsiteY26" fmla="*/ 2172338 h 4617663"/>
                            <a:gd name="connsiteX27" fmla="*/ 2286664 w 6218510"/>
                            <a:gd name="connsiteY27" fmla="*/ 2248538 h 4617663"/>
                            <a:gd name="connsiteX28" fmla="*/ 2256819 w 6218510"/>
                            <a:gd name="connsiteY28" fmla="*/ 2159638 h 4617663"/>
                            <a:gd name="connsiteX29" fmla="*/ 2856259 w 6218510"/>
                            <a:gd name="connsiteY29" fmla="*/ 2007238 h 4617663"/>
                            <a:gd name="connsiteX30" fmla="*/ 2812564 w 6218510"/>
                            <a:gd name="connsiteY30" fmla="*/ 2617344 h 4617663"/>
                            <a:gd name="connsiteX31" fmla="*/ 3447564 w 6218510"/>
                            <a:gd name="connsiteY31" fmla="*/ 1994282 h 4617663"/>
                            <a:gd name="connsiteX32" fmla="*/ 4761631 w 6218510"/>
                            <a:gd name="connsiteY32" fmla="*/ 1404266 h 4617663"/>
                            <a:gd name="connsiteX33" fmla="*/ 4884727 w 6218510"/>
                            <a:gd name="connsiteY33" fmla="*/ 1556348 h 4617663"/>
                            <a:gd name="connsiteX34" fmla="*/ 4684289 w 6218510"/>
                            <a:gd name="connsiteY34" fmla="*/ 1778311 h 4617663"/>
                            <a:gd name="connsiteX35" fmla="*/ 4527831 w 6218510"/>
                            <a:gd name="connsiteY35" fmla="*/ 1638836 h 4617663"/>
                            <a:gd name="connsiteX36" fmla="*/ 4761631 w 6218510"/>
                            <a:gd name="connsiteY36" fmla="*/ 1404266 h 4617663"/>
                            <a:gd name="connsiteX37" fmla="*/ 4105935 w 6218510"/>
                            <a:gd name="connsiteY37" fmla="*/ 2 h 4617663"/>
                            <a:gd name="connsiteX38" fmla="*/ 6176037 w 6218510"/>
                            <a:gd name="connsiteY38" fmla="*/ 1466058 h 4617663"/>
                            <a:gd name="connsiteX39" fmla="*/ 5336607 w 6218510"/>
                            <a:gd name="connsiteY39" fmla="*/ 3053906 h 4617663"/>
                            <a:gd name="connsiteX40" fmla="*/ 4516283 w 6218510"/>
                            <a:gd name="connsiteY40" fmla="*/ 3480500 h 4617663"/>
                            <a:gd name="connsiteX41" fmla="*/ 4371051 w 6218510"/>
                            <a:gd name="connsiteY41" fmla="*/ 3358358 h 4617663"/>
                            <a:gd name="connsiteX42" fmla="*/ 4435344 w 6218510"/>
                            <a:gd name="connsiteY42" fmla="*/ 2751934 h 4617663"/>
                            <a:gd name="connsiteX43" fmla="*/ 4487778 w 6218510"/>
                            <a:gd name="connsiteY43" fmla="*/ 2161224 h 4617663"/>
                            <a:gd name="connsiteX44" fmla="*/ 4260607 w 6218510"/>
                            <a:gd name="connsiteY44" fmla="*/ 2213613 h 4617663"/>
                            <a:gd name="connsiteX45" fmla="*/ 4230762 w 6218510"/>
                            <a:gd name="connsiteY45" fmla="*/ 2137413 h 4617663"/>
                            <a:gd name="connsiteX46" fmla="*/ 4778608 w 6218510"/>
                            <a:gd name="connsiteY46" fmla="*/ 1983426 h 4617663"/>
                            <a:gd name="connsiteX47" fmla="*/ 4830633 w 6218510"/>
                            <a:gd name="connsiteY47" fmla="*/ 2116140 h 4617663"/>
                            <a:gd name="connsiteX48" fmla="*/ 4759194 w 6218510"/>
                            <a:gd name="connsiteY48" fmla="*/ 2718597 h 4617663"/>
                            <a:gd name="connsiteX49" fmla="*/ 4721419 w 6218510"/>
                            <a:gd name="connsiteY49" fmla="*/ 3265043 h 4617663"/>
                            <a:gd name="connsiteX50" fmla="*/ 5981457 w 6218510"/>
                            <a:gd name="connsiteY50" fmla="*/ 1476378 h 4617663"/>
                            <a:gd name="connsiteX51" fmla="*/ 3839235 w 6218510"/>
                            <a:gd name="connsiteY51" fmla="*/ 117478 h 4617663"/>
                            <a:gd name="connsiteX52" fmla="*/ 1616737 w 6218510"/>
                            <a:gd name="connsiteY52" fmla="*/ 885828 h 4617663"/>
                            <a:gd name="connsiteX53" fmla="*/ 218148 w 6218510"/>
                            <a:gd name="connsiteY53" fmla="*/ 3140872 h 4617663"/>
                            <a:gd name="connsiteX54" fmla="*/ 2199349 w 6218510"/>
                            <a:gd name="connsiteY54" fmla="*/ 4486276 h 4617663"/>
                            <a:gd name="connsiteX55" fmla="*/ 3293930 w 6218510"/>
                            <a:gd name="connsiteY55" fmla="*/ 4330701 h 4617663"/>
                            <a:gd name="connsiteX56" fmla="*/ 3322506 w 6218510"/>
                            <a:gd name="connsiteY56" fmla="*/ 4388646 h 4617663"/>
                            <a:gd name="connsiteX57" fmla="*/ 1516506 w 6218510"/>
                            <a:gd name="connsiteY57" fmla="*/ 4588110 h 4617663"/>
                            <a:gd name="connsiteX58" fmla="*/ 660 w 6218510"/>
                            <a:gd name="connsiteY58" fmla="*/ 3040066 h 4617663"/>
                            <a:gd name="connsiteX59" fmla="*/ 4105935 w 6218510"/>
                            <a:gd name="connsiteY59" fmla="*/ 2 h 4617663"/>
                            <a:gd name="connsiteX0" fmla="*/ 1414293 w 6218510"/>
                            <a:gd name="connsiteY0" fmla="*/ 2120519 h 4617663"/>
                            <a:gd name="connsiteX1" fmla="*/ 1017037 w 6218510"/>
                            <a:gd name="connsiteY1" fmla="*/ 2800223 h 4617663"/>
                            <a:gd name="connsiteX2" fmla="*/ 1527577 w 6218510"/>
                            <a:gd name="connsiteY2" fmla="*/ 2444115 h 4617663"/>
                            <a:gd name="connsiteX3" fmla="*/ 1414293 w 6218510"/>
                            <a:gd name="connsiteY3" fmla="*/ 2120519 h 4617663"/>
                            <a:gd name="connsiteX4" fmla="*/ 1557724 w 6218510"/>
                            <a:gd name="connsiteY4" fmla="*/ 2010886 h 4617663"/>
                            <a:gd name="connsiteX5" fmla="*/ 1792753 w 6218510"/>
                            <a:gd name="connsiteY5" fmla="*/ 2269871 h 4617663"/>
                            <a:gd name="connsiteX6" fmla="*/ 1905402 w 6218510"/>
                            <a:gd name="connsiteY6" fmla="*/ 2178939 h 4617663"/>
                            <a:gd name="connsiteX7" fmla="*/ 1929024 w 6218510"/>
                            <a:gd name="connsiteY7" fmla="*/ 2180717 h 4617663"/>
                            <a:gd name="connsiteX8" fmla="*/ 1917213 w 6218510"/>
                            <a:gd name="connsiteY8" fmla="*/ 2279523 h 4617663"/>
                            <a:gd name="connsiteX9" fmla="*/ 1013989 w 6218510"/>
                            <a:gd name="connsiteY9" fmla="*/ 2922651 h 4617663"/>
                            <a:gd name="connsiteX10" fmla="*/ 1314725 w 6218510"/>
                            <a:gd name="connsiteY10" fmla="*/ 3372739 h 4617663"/>
                            <a:gd name="connsiteX11" fmla="*/ 1755669 w 6218510"/>
                            <a:gd name="connsiteY11" fmla="*/ 3129407 h 4617663"/>
                            <a:gd name="connsiteX12" fmla="*/ 1814089 w 6218510"/>
                            <a:gd name="connsiteY12" fmla="*/ 3193415 h 4617663"/>
                            <a:gd name="connsiteX13" fmla="*/ 1117621 w 6218510"/>
                            <a:gd name="connsiteY13" fmla="*/ 3519043 h 4617663"/>
                            <a:gd name="connsiteX14" fmla="*/ 659405 w 6218510"/>
                            <a:gd name="connsiteY14" fmla="*/ 2945511 h 4617663"/>
                            <a:gd name="connsiteX15" fmla="*/ 1383813 w 6218510"/>
                            <a:gd name="connsiteY15" fmla="*/ 2030603 h 4617663"/>
                            <a:gd name="connsiteX16" fmla="*/ 1557724 w 6218510"/>
                            <a:gd name="connsiteY16" fmla="*/ 2010886 h 4617663"/>
                            <a:gd name="connsiteX17" fmla="*/ 3447564 w 6218510"/>
                            <a:gd name="connsiteY17" fmla="*/ 1994282 h 4617663"/>
                            <a:gd name="connsiteX18" fmla="*/ 3649240 w 6218510"/>
                            <a:gd name="connsiteY18" fmla="*/ 2246377 h 4617663"/>
                            <a:gd name="connsiteX19" fmla="*/ 3589296 w 6218510"/>
                            <a:gd name="connsiteY19" fmla="*/ 3300350 h 4617663"/>
                            <a:gd name="connsiteX20" fmla="*/ 3816880 w 6218510"/>
                            <a:gd name="connsiteY20" fmla="*/ 3201798 h 4617663"/>
                            <a:gd name="connsiteX21" fmla="*/ 3844820 w 6218510"/>
                            <a:gd name="connsiteY21" fmla="*/ 3288666 h 4617663"/>
                            <a:gd name="connsiteX22" fmla="*/ 3239164 w 6218510"/>
                            <a:gd name="connsiteY22" fmla="*/ 3448053 h 4617663"/>
                            <a:gd name="connsiteX23" fmla="*/ 3261389 w 6218510"/>
                            <a:gd name="connsiteY23" fmla="*/ 2228853 h 4617663"/>
                            <a:gd name="connsiteX24" fmla="*/ 2700677 w 6218510"/>
                            <a:gd name="connsiteY24" fmla="*/ 3439669 h 4617663"/>
                            <a:gd name="connsiteX25" fmla="*/ 2382796 w 6218510"/>
                            <a:gd name="connsiteY25" fmla="*/ 3440812 h 4617663"/>
                            <a:gd name="connsiteX26" fmla="*/ 2508279 w 6218510"/>
                            <a:gd name="connsiteY26" fmla="*/ 2172338 h 4617663"/>
                            <a:gd name="connsiteX27" fmla="*/ 2286664 w 6218510"/>
                            <a:gd name="connsiteY27" fmla="*/ 2248538 h 4617663"/>
                            <a:gd name="connsiteX28" fmla="*/ 2256819 w 6218510"/>
                            <a:gd name="connsiteY28" fmla="*/ 2159638 h 4617663"/>
                            <a:gd name="connsiteX29" fmla="*/ 2856259 w 6218510"/>
                            <a:gd name="connsiteY29" fmla="*/ 2007238 h 4617663"/>
                            <a:gd name="connsiteX30" fmla="*/ 2812564 w 6218510"/>
                            <a:gd name="connsiteY30" fmla="*/ 2617344 h 4617663"/>
                            <a:gd name="connsiteX31" fmla="*/ 3447564 w 6218510"/>
                            <a:gd name="connsiteY31" fmla="*/ 1994282 h 4617663"/>
                            <a:gd name="connsiteX32" fmla="*/ 4761631 w 6218510"/>
                            <a:gd name="connsiteY32" fmla="*/ 1404266 h 4617663"/>
                            <a:gd name="connsiteX33" fmla="*/ 4884727 w 6218510"/>
                            <a:gd name="connsiteY33" fmla="*/ 1556348 h 4617663"/>
                            <a:gd name="connsiteX34" fmla="*/ 4684289 w 6218510"/>
                            <a:gd name="connsiteY34" fmla="*/ 1778311 h 4617663"/>
                            <a:gd name="connsiteX35" fmla="*/ 4527831 w 6218510"/>
                            <a:gd name="connsiteY35" fmla="*/ 1638836 h 4617663"/>
                            <a:gd name="connsiteX36" fmla="*/ 4761631 w 6218510"/>
                            <a:gd name="connsiteY36" fmla="*/ 1404266 h 4617663"/>
                            <a:gd name="connsiteX37" fmla="*/ 4105935 w 6218510"/>
                            <a:gd name="connsiteY37" fmla="*/ 2 h 4617663"/>
                            <a:gd name="connsiteX38" fmla="*/ 6176037 w 6218510"/>
                            <a:gd name="connsiteY38" fmla="*/ 1466058 h 4617663"/>
                            <a:gd name="connsiteX39" fmla="*/ 5336607 w 6218510"/>
                            <a:gd name="connsiteY39" fmla="*/ 3053906 h 4617663"/>
                            <a:gd name="connsiteX40" fmla="*/ 4516283 w 6218510"/>
                            <a:gd name="connsiteY40" fmla="*/ 3480500 h 4617663"/>
                            <a:gd name="connsiteX41" fmla="*/ 4371051 w 6218510"/>
                            <a:gd name="connsiteY41" fmla="*/ 3358358 h 4617663"/>
                            <a:gd name="connsiteX42" fmla="*/ 4435344 w 6218510"/>
                            <a:gd name="connsiteY42" fmla="*/ 2751934 h 4617663"/>
                            <a:gd name="connsiteX43" fmla="*/ 4487778 w 6218510"/>
                            <a:gd name="connsiteY43" fmla="*/ 2161224 h 4617663"/>
                            <a:gd name="connsiteX44" fmla="*/ 4260607 w 6218510"/>
                            <a:gd name="connsiteY44" fmla="*/ 2213613 h 4617663"/>
                            <a:gd name="connsiteX45" fmla="*/ 4230762 w 6218510"/>
                            <a:gd name="connsiteY45" fmla="*/ 2137413 h 4617663"/>
                            <a:gd name="connsiteX46" fmla="*/ 4778608 w 6218510"/>
                            <a:gd name="connsiteY46" fmla="*/ 1983426 h 4617663"/>
                            <a:gd name="connsiteX47" fmla="*/ 4830633 w 6218510"/>
                            <a:gd name="connsiteY47" fmla="*/ 2116140 h 4617663"/>
                            <a:gd name="connsiteX48" fmla="*/ 4759194 w 6218510"/>
                            <a:gd name="connsiteY48" fmla="*/ 2718597 h 4617663"/>
                            <a:gd name="connsiteX49" fmla="*/ 4721419 w 6218510"/>
                            <a:gd name="connsiteY49" fmla="*/ 3265043 h 4617663"/>
                            <a:gd name="connsiteX50" fmla="*/ 5981457 w 6218510"/>
                            <a:gd name="connsiteY50" fmla="*/ 1476378 h 4617663"/>
                            <a:gd name="connsiteX51" fmla="*/ 3839235 w 6218510"/>
                            <a:gd name="connsiteY51" fmla="*/ 117478 h 4617663"/>
                            <a:gd name="connsiteX52" fmla="*/ 1616737 w 6218510"/>
                            <a:gd name="connsiteY52" fmla="*/ 885828 h 4617663"/>
                            <a:gd name="connsiteX53" fmla="*/ 218148 w 6218510"/>
                            <a:gd name="connsiteY53" fmla="*/ 3140872 h 4617663"/>
                            <a:gd name="connsiteX54" fmla="*/ 2199349 w 6218510"/>
                            <a:gd name="connsiteY54" fmla="*/ 4486276 h 4617663"/>
                            <a:gd name="connsiteX55" fmla="*/ 3293930 w 6218510"/>
                            <a:gd name="connsiteY55" fmla="*/ 4330701 h 4617663"/>
                            <a:gd name="connsiteX56" fmla="*/ 3322506 w 6218510"/>
                            <a:gd name="connsiteY56" fmla="*/ 4388646 h 4617663"/>
                            <a:gd name="connsiteX57" fmla="*/ 1516506 w 6218510"/>
                            <a:gd name="connsiteY57" fmla="*/ 4588110 h 4617663"/>
                            <a:gd name="connsiteX58" fmla="*/ 660 w 6218510"/>
                            <a:gd name="connsiteY58" fmla="*/ 3040066 h 4617663"/>
                            <a:gd name="connsiteX59" fmla="*/ 4105935 w 6218510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660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814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660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814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814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167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2943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39235 w 6176037"/>
                            <a:gd name="connsiteY51" fmla="*/ 117478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62095 w 6176037"/>
                            <a:gd name="connsiteY51" fmla="*/ 125098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66857 w 6176037"/>
                            <a:gd name="connsiteY51" fmla="*/ 132241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66857 w 6176037"/>
                            <a:gd name="connsiteY51" fmla="*/ 132241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66857 w 6176037"/>
                            <a:gd name="connsiteY51" fmla="*/ 132241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20519 h 4617663"/>
                            <a:gd name="connsiteX1" fmla="*/ 1017037 w 6176037"/>
                            <a:gd name="connsiteY1" fmla="*/ 2800223 h 4617663"/>
                            <a:gd name="connsiteX2" fmla="*/ 1527577 w 6176037"/>
                            <a:gd name="connsiteY2" fmla="*/ 2444115 h 4617663"/>
                            <a:gd name="connsiteX3" fmla="*/ 1414293 w 6176037"/>
                            <a:gd name="connsiteY3" fmla="*/ 2120519 h 4617663"/>
                            <a:gd name="connsiteX4" fmla="*/ 1557724 w 6176037"/>
                            <a:gd name="connsiteY4" fmla="*/ 2010886 h 4617663"/>
                            <a:gd name="connsiteX5" fmla="*/ 1792753 w 6176037"/>
                            <a:gd name="connsiteY5" fmla="*/ 2269871 h 4617663"/>
                            <a:gd name="connsiteX6" fmla="*/ 1905402 w 6176037"/>
                            <a:gd name="connsiteY6" fmla="*/ 2178939 h 4617663"/>
                            <a:gd name="connsiteX7" fmla="*/ 1929024 w 6176037"/>
                            <a:gd name="connsiteY7" fmla="*/ 2180717 h 4617663"/>
                            <a:gd name="connsiteX8" fmla="*/ 1917213 w 6176037"/>
                            <a:gd name="connsiteY8" fmla="*/ 2279523 h 4617663"/>
                            <a:gd name="connsiteX9" fmla="*/ 1013989 w 6176037"/>
                            <a:gd name="connsiteY9" fmla="*/ 2922651 h 4617663"/>
                            <a:gd name="connsiteX10" fmla="*/ 1314725 w 6176037"/>
                            <a:gd name="connsiteY10" fmla="*/ 3372739 h 4617663"/>
                            <a:gd name="connsiteX11" fmla="*/ 1755669 w 6176037"/>
                            <a:gd name="connsiteY11" fmla="*/ 3129407 h 4617663"/>
                            <a:gd name="connsiteX12" fmla="*/ 1814089 w 6176037"/>
                            <a:gd name="connsiteY12" fmla="*/ 3193415 h 4617663"/>
                            <a:gd name="connsiteX13" fmla="*/ 1117621 w 6176037"/>
                            <a:gd name="connsiteY13" fmla="*/ 3519043 h 4617663"/>
                            <a:gd name="connsiteX14" fmla="*/ 659405 w 6176037"/>
                            <a:gd name="connsiteY14" fmla="*/ 2945511 h 4617663"/>
                            <a:gd name="connsiteX15" fmla="*/ 1383813 w 6176037"/>
                            <a:gd name="connsiteY15" fmla="*/ 2030603 h 4617663"/>
                            <a:gd name="connsiteX16" fmla="*/ 1557724 w 6176037"/>
                            <a:gd name="connsiteY16" fmla="*/ 2010886 h 4617663"/>
                            <a:gd name="connsiteX17" fmla="*/ 3447564 w 6176037"/>
                            <a:gd name="connsiteY17" fmla="*/ 1994282 h 4617663"/>
                            <a:gd name="connsiteX18" fmla="*/ 3649240 w 6176037"/>
                            <a:gd name="connsiteY18" fmla="*/ 2246377 h 4617663"/>
                            <a:gd name="connsiteX19" fmla="*/ 3589296 w 6176037"/>
                            <a:gd name="connsiteY19" fmla="*/ 3300350 h 4617663"/>
                            <a:gd name="connsiteX20" fmla="*/ 3816880 w 6176037"/>
                            <a:gd name="connsiteY20" fmla="*/ 3201798 h 4617663"/>
                            <a:gd name="connsiteX21" fmla="*/ 3844820 w 6176037"/>
                            <a:gd name="connsiteY21" fmla="*/ 3288666 h 4617663"/>
                            <a:gd name="connsiteX22" fmla="*/ 3239164 w 6176037"/>
                            <a:gd name="connsiteY22" fmla="*/ 3448053 h 4617663"/>
                            <a:gd name="connsiteX23" fmla="*/ 3261389 w 6176037"/>
                            <a:gd name="connsiteY23" fmla="*/ 2228853 h 4617663"/>
                            <a:gd name="connsiteX24" fmla="*/ 2700677 w 6176037"/>
                            <a:gd name="connsiteY24" fmla="*/ 3439669 h 4617663"/>
                            <a:gd name="connsiteX25" fmla="*/ 2382796 w 6176037"/>
                            <a:gd name="connsiteY25" fmla="*/ 3440812 h 4617663"/>
                            <a:gd name="connsiteX26" fmla="*/ 2508279 w 6176037"/>
                            <a:gd name="connsiteY26" fmla="*/ 2172338 h 4617663"/>
                            <a:gd name="connsiteX27" fmla="*/ 2286664 w 6176037"/>
                            <a:gd name="connsiteY27" fmla="*/ 2248538 h 4617663"/>
                            <a:gd name="connsiteX28" fmla="*/ 2256819 w 6176037"/>
                            <a:gd name="connsiteY28" fmla="*/ 2159638 h 4617663"/>
                            <a:gd name="connsiteX29" fmla="*/ 2856259 w 6176037"/>
                            <a:gd name="connsiteY29" fmla="*/ 2007238 h 4617663"/>
                            <a:gd name="connsiteX30" fmla="*/ 2812564 w 6176037"/>
                            <a:gd name="connsiteY30" fmla="*/ 2617344 h 4617663"/>
                            <a:gd name="connsiteX31" fmla="*/ 3447564 w 6176037"/>
                            <a:gd name="connsiteY31" fmla="*/ 1994282 h 4617663"/>
                            <a:gd name="connsiteX32" fmla="*/ 4761631 w 6176037"/>
                            <a:gd name="connsiteY32" fmla="*/ 1404266 h 4617663"/>
                            <a:gd name="connsiteX33" fmla="*/ 4884727 w 6176037"/>
                            <a:gd name="connsiteY33" fmla="*/ 1556348 h 4617663"/>
                            <a:gd name="connsiteX34" fmla="*/ 4684289 w 6176037"/>
                            <a:gd name="connsiteY34" fmla="*/ 1778311 h 4617663"/>
                            <a:gd name="connsiteX35" fmla="*/ 4527831 w 6176037"/>
                            <a:gd name="connsiteY35" fmla="*/ 1638836 h 4617663"/>
                            <a:gd name="connsiteX36" fmla="*/ 4761631 w 6176037"/>
                            <a:gd name="connsiteY36" fmla="*/ 1404266 h 4617663"/>
                            <a:gd name="connsiteX37" fmla="*/ 4105935 w 6176037"/>
                            <a:gd name="connsiteY37" fmla="*/ 2 h 4617663"/>
                            <a:gd name="connsiteX38" fmla="*/ 6176037 w 6176037"/>
                            <a:gd name="connsiteY38" fmla="*/ 1491458 h 4617663"/>
                            <a:gd name="connsiteX39" fmla="*/ 5336607 w 6176037"/>
                            <a:gd name="connsiteY39" fmla="*/ 3053906 h 4617663"/>
                            <a:gd name="connsiteX40" fmla="*/ 4516283 w 6176037"/>
                            <a:gd name="connsiteY40" fmla="*/ 3480500 h 4617663"/>
                            <a:gd name="connsiteX41" fmla="*/ 4371051 w 6176037"/>
                            <a:gd name="connsiteY41" fmla="*/ 3358358 h 4617663"/>
                            <a:gd name="connsiteX42" fmla="*/ 4435344 w 6176037"/>
                            <a:gd name="connsiteY42" fmla="*/ 2751934 h 4617663"/>
                            <a:gd name="connsiteX43" fmla="*/ 4487778 w 6176037"/>
                            <a:gd name="connsiteY43" fmla="*/ 2161224 h 4617663"/>
                            <a:gd name="connsiteX44" fmla="*/ 4260607 w 6176037"/>
                            <a:gd name="connsiteY44" fmla="*/ 2213613 h 4617663"/>
                            <a:gd name="connsiteX45" fmla="*/ 4230762 w 6176037"/>
                            <a:gd name="connsiteY45" fmla="*/ 2137413 h 4617663"/>
                            <a:gd name="connsiteX46" fmla="*/ 4778608 w 6176037"/>
                            <a:gd name="connsiteY46" fmla="*/ 1983426 h 4617663"/>
                            <a:gd name="connsiteX47" fmla="*/ 4830633 w 6176037"/>
                            <a:gd name="connsiteY47" fmla="*/ 2116140 h 4617663"/>
                            <a:gd name="connsiteX48" fmla="*/ 4759194 w 6176037"/>
                            <a:gd name="connsiteY48" fmla="*/ 2718597 h 4617663"/>
                            <a:gd name="connsiteX49" fmla="*/ 4721419 w 6176037"/>
                            <a:gd name="connsiteY49" fmla="*/ 3265043 h 4617663"/>
                            <a:gd name="connsiteX50" fmla="*/ 5968757 w 6176037"/>
                            <a:gd name="connsiteY50" fmla="*/ 1476378 h 4617663"/>
                            <a:gd name="connsiteX51" fmla="*/ 3866857 w 6176037"/>
                            <a:gd name="connsiteY51" fmla="*/ 132241 h 4617663"/>
                            <a:gd name="connsiteX52" fmla="*/ 1635787 w 6176037"/>
                            <a:gd name="connsiteY52" fmla="*/ 885828 h 4617663"/>
                            <a:gd name="connsiteX53" fmla="*/ 218148 w 6176037"/>
                            <a:gd name="connsiteY53" fmla="*/ 3140872 h 4617663"/>
                            <a:gd name="connsiteX54" fmla="*/ 2199349 w 6176037"/>
                            <a:gd name="connsiteY54" fmla="*/ 4486276 h 4617663"/>
                            <a:gd name="connsiteX55" fmla="*/ 3293930 w 6176037"/>
                            <a:gd name="connsiteY55" fmla="*/ 4330701 h 4617663"/>
                            <a:gd name="connsiteX56" fmla="*/ 3322506 w 6176037"/>
                            <a:gd name="connsiteY56" fmla="*/ 4388646 h 4617663"/>
                            <a:gd name="connsiteX57" fmla="*/ 1516506 w 6176037"/>
                            <a:gd name="connsiteY57" fmla="*/ 4588110 h 4617663"/>
                            <a:gd name="connsiteX58" fmla="*/ 660 w 6176037"/>
                            <a:gd name="connsiteY58" fmla="*/ 3040066 h 4617663"/>
                            <a:gd name="connsiteX59" fmla="*/ 4105935 w 6176037"/>
                            <a:gd name="connsiteY59" fmla="*/ 2 h 4617663"/>
                            <a:gd name="connsiteX0" fmla="*/ 1414293 w 6176037"/>
                            <a:gd name="connsiteY0" fmla="*/ 2110995 h 4608139"/>
                            <a:gd name="connsiteX1" fmla="*/ 1017037 w 6176037"/>
                            <a:gd name="connsiteY1" fmla="*/ 2790699 h 4608139"/>
                            <a:gd name="connsiteX2" fmla="*/ 1527577 w 6176037"/>
                            <a:gd name="connsiteY2" fmla="*/ 2434591 h 4608139"/>
                            <a:gd name="connsiteX3" fmla="*/ 1414293 w 6176037"/>
                            <a:gd name="connsiteY3" fmla="*/ 2110995 h 4608139"/>
                            <a:gd name="connsiteX4" fmla="*/ 1557724 w 6176037"/>
                            <a:gd name="connsiteY4" fmla="*/ 2001362 h 4608139"/>
                            <a:gd name="connsiteX5" fmla="*/ 1792753 w 6176037"/>
                            <a:gd name="connsiteY5" fmla="*/ 2260347 h 4608139"/>
                            <a:gd name="connsiteX6" fmla="*/ 1905402 w 6176037"/>
                            <a:gd name="connsiteY6" fmla="*/ 2169415 h 4608139"/>
                            <a:gd name="connsiteX7" fmla="*/ 1929024 w 6176037"/>
                            <a:gd name="connsiteY7" fmla="*/ 2171193 h 4608139"/>
                            <a:gd name="connsiteX8" fmla="*/ 1917213 w 6176037"/>
                            <a:gd name="connsiteY8" fmla="*/ 2269999 h 4608139"/>
                            <a:gd name="connsiteX9" fmla="*/ 1013989 w 6176037"/>
                            <a:gd name="connsiteY9" fmla="*/ 2913127 h 4608139"/>
                            <a:gd name="connsiteX10" fmla="*/ 1314725 w 6176037"/>
                            <a:gd name="connsiteY10" fmla="*/ 3363215 h 4608139"/>
                            <a:gd name="connsiteX11" fmla="*/ 1755669 w 6176037"/>
                            <a:gd name="connsiteY11" fmla="*/ 3119883 h 4608139"/>
                            <a:gd name="connsiteX12" fmla="*/ 1814089 w 6176037"/>
                            <a:gd name="connsiteY12" fmla="*/ 3183891 h 4608139"/>
                            <a:gd name="connsiteX13" fmla="*/ 1117621 w 6176037"/>
                            <a:gd name="connsiteY13" fmla="*/ 3509519 h 4608139"/>
                            <a:gd name="connsiteX14" fmla="*/ 659405 w 6176037"/>
                            <a:gd name="connsiteY14" fmla="*/ 2935987 h 4608139"/>
                            <a:gd name="connsiteX15" fmla="*/ 1383813 w 6176037"/>
                            <a:gd name="connsiteY15" fmla="*/ 2021079 h 4608139"/>
                            <a:gd name="connsiteX16" fmla="*/ 1557724 w 6176037"/>
                            <a:gd name="connsiteY16" fmla="*/ 2001362 h 4608139"/>
                            <a:gd name="connsiteX17" fmla="*/ 3447564 w 6176037"/>
                            <a:gd name="connsiteY17" fmla="*/ 1984758 h 4608139"/>
                            <a:gd name="connsiteX18" fmla="*/ 3649240 w 6176037"/>
                            <a:gd name="connsiteY18" fmla="*/ 2236853 h 4608139"/>
                            <a:gd name="connsiteX19" fmla="*/ 3589296 w 6176037"/>
                            <a:gd name="connsiteY19" fmla="*/ 3290826 h 4608139"/>
                            <a:gd name="connsiteX20" fmla="*/ 3816880 w 6176037"/>
                            <a:gd name="connsiteY20" fmla="*/ 3192274 h 4608139"/>
                            <a:gd name="connsiteX21" fmla="*/ 3844820 w 6176037"/>
                            <a:gd name="connsiteY21" fmla="*/ 3279142 h 4608139"/>
                            <a:gd name="connsiteX22" fmla="*/ 3239164 w 6176037"/>
                            <a:gd name="connsiteY22" fmla="*/ 3438529 h 4608139"/>
                            <a:gd name="connsiteX23" fmla="*/ 3261389 w 6176037"/>
                            <a:gd name="connsiteY23" fmla="*/ 2219329 h 4608139"/>
                            <a:gd name="connsiteX24" fmla="*/ 2700677 w 6176037"/>
                            <a:gd name="connsiteY24" fmla="*/ 3430145 h 4608139"/>
                            <a:gd name="connsiteX25" fmla="*/ 2382796 w 6176037"/>
                            <a:gd name="connsiteY25" fmla="*/ 3431288 h 4608139"/>
                            <a:gd name="connsiteX26" fmla="*/ 2508279 w 6176037"/>
                            <a:gd name="connsiteY26" fmla="*/ 2162814 h 4608139"/>
                            <a:gd name="connsiteX27" fmla="*/ 2286664 w 6176037"/>
                            <a:gd name="connsiteY27" fmla="*/ 2239014 h 4608139"/>
                            <a:gd name="connsiteX28" fmla="*/ 2256819 w 6176037"/>
                            <a:gd name="connsiteY28" fmla="*/ 2150114 h 4608139"/>
                            <a:gd name="connsiteX29" fmla="*/ 2856259 w 6176037"/>
                            <a:gd name="connsiteY29" fmla="*/ 1997714 h 4608139"/>
                            <a:gd name="connsiteX30" fmla="*/ 2812564 w 6176037"/>
                            <a:gd name="connsiteY30" fmla="*/ 2607820 h 4608139"/>
                            <a:gd name="connsiteX31" fmla="*/ 3447564 w 6176037"/>
                            <a:gd name="connsiteY31" fmla="*/ 1984758 h 4608139"/>
                            <a:gd name="connsiteX32" fmla="*/ 4761631 w 6176037"/>
                            <a:gd name="connsiteY32" fmla="*/ 1394742 h 4608139"/>
                            <a:gd name="connsiteX33" fmla="*/ 4884727 w 6176037"/>
                            <a:gd name="connsiteY33" fmla="*/ 1546824 h 4608139"/>
                            <a:gd name="connsiteX34" fmla="*/ 4684289 w 6176037"/>
                            <a:gd name="connsiteY34" fmla="*/ 1768787 h 4608139"/>
                            <a:gd name="connsiteX35" fmla="*/ 4527831 w 6176037"/>
                            <a:gd name="connsiteY35" fmla="*/ 1629312 h 4608139"/>
                            <a:gd name="connsiteX36" fmla="*/ 4761631 w 6176037"/>
                            <a:gd name="connsiteY36" fmla="*/ 1394742 h 4608139"/>
                            <a:gd name="connsiteX37" fmla="*/ 4105935 w 6176037"/>
                            <a:gd name="connsiteY37" fmla="*/ 3 h 4608139"/>
                            <a:gd name="connsiteX38" fmla="*/ 6176037 w 6176037"/>
                            <a:gd name="connsiteY38" fmla="*/ 1481934 h 4608139"/>
                            <a:gd name="connsiteX39" fmla="*/ 5336607 w 6176037"/>
                            <a:gd name="connsiteY39" fmla="*/ 3044382 h 4608139"/>
                            <a:gd name="connsiteX40" fmla="*/ 4516283 w 6176037"/>
                            <a:gd name="connsiteY40" fmla="*/ 3470976 h 4608139"/>
                            <a:gd name="connsiteX41" fmla="*/ 4371051 w 6176037"/>
                            <a:gd name="connsiteY41" fmla="*/ 3348834 h 4608139"/>
                            <a:gd name="connsiteX42" fmla="*/ 4435344 w 6176037"/>
                            <a:gd name="connsiteY42" fmla="*/ 2742410 h 4608139"/>
                            <a:gd name="connsiteX43" fmla="*/ 4487778 w 6176037"/>
                            <a:gd name="connsiteY43" fmla="*/ 2151700 h 4608139"/>
                            <a:gd name="connsiteX44" fmla="*/ 4260607 w 6176037"/>
                            <a:gd name="connsiteY44" fmla="*/ 2204089 h 4608139"/>
                            <a:gd name="connsiteX45" fmla="*/ 4230762 w 6176037"/>
                            <a:gd name="connsiteY45" fmla="*/ 2127889 h 4608139"/>
                            <a:gd name="connsiteX46" fmla="*/ 4778608 w 6176037"/>
                            <a:gd name="connsiteY46" fmla="*/ 1973902 h 4608139"/>
                            <a:gd name="connsiteX47" fmla="*/ 4830633 w 6176037"/>
                            <a:gd name="connsiteY47" fmla="*/ 2106616 h 4608139"/>
                            <a:gd name="connsiteX48" fmla="*/ 4759194 w 6176037"/>
                            <a:gd name="connsiteY48" fmla="*/ 2709073 h 4608139"/>
                            <a:gd name="connsiteX49" fmla="*/ 4721419 w 6176037"/>
                            <a:gd name="connsiteY49" fmla="*/ 3255519 h 4608139"/>
                            <a:gd name="connsiteX50" fmla="*/ 5968757 w 6176037"/>
                            <a:gd name="connsiteY50" fmla="*/ 1466854 h 4608139"/>
                            <a:gd name="connsiteX51" fmla="*/ 3866857 w 6176037"/>
                            <a:gd name="connsiteY51" fmla="*/ 122717 h 4608139"/>
                            <a:gd name="connsiteX52" fmla="*/ 1635787 w 6176037"/>
                            <a:gd name="connsiteY52" fmla="*/ 876304 h 4608139"/>
                            <a:gd name="connsiteX53" fmla="*/ 218148 w 6176037"/>
                            <a:gd name="connsiteY53" fmla="*/ 3131348 h 4608139"/>
                            <a:gd name="connsiteX54" fmla="*/ 2199349 w 6176037"/>
                            <a:gd name="connsiteY54" fmla="*/ 4476752 h 4608139"/>
                            <a:gd name="connsiteX55" fmla="*/ 3293930 w 6176037"/>
                            <a:gd name="connsiteY55" fmla="*/ 4321177 h 4608139"/>
                            <a:gd name="connsiteX56" fmla="*/ 3322506 w 6176037"/>
                            <a:gd name="connsiteY56" fmla="*/ 4379122 h 4608139"/>
                            <a:gd name="connsiteX57" fmla="*/ 1516506 w 6176037"/>
                            <a:gd name="connsiteY57" fmla="*/ 4578586 h 4608139"/>
                            <a:gd name="connsiteX58" fmla="*/ 660 w 6176037"/>
                            <a:gd name="connsiteY58" fmla="*/ 3030542 h 4608139"/>
                            <a:gd name="connsiteX59" fmla="*/ 4105935 w 6176037"/>
                            <a:gd name="connsiteY59" fmla="*/ 3 h 4608139"/>
                            <a:gd name="connsiteX0" fmla="*/ 1414293 w 6171275"/>
                            <a:gd name="connsiteY0" fmla="*/ 2110995 h 4608139"/>
                            <a:gd name="connsiteX1" fmla="*/ 1017037 w 6171275"/>
                            <a:gd name="connsiteY1" fmla="*/ 2790699 h 4608139"/>
                            <a:gd name="connsiteX2" fmla="*/ 1527577 w 6171275"/>
                            <a:gd name="connsiteY2" fmla="*/ 2434591 h 4608139"/>
                            <a:gd name="connsiteX3" fmla="*/ 1414293 w 6171275"/>
                            <a:gd name="connsiteY3" fmla="*/ 2110995 h 4608139"/>
                            <a:gd name="connsiteX4" fmla="*/ 1557724 w 6171275"/>
                            <a:gd name="connsiteY4" fmla="*/ 2001362 h 4608139"/>
                            <a:gd name="connsiteX5" fmla="*/ 1792753 w 6171275"/>
                            <a:gd name="connsiteY5" fmla="*/ 2260347 h 4608139"/>
                            <a:gd name="connsiteX6" fmla="*/ 1905402 w 6171275"/>
                            <a:gd name="connsiteY6" fmla="*/ 2169415 h 4608139"/>
                            <a:gd name="connsiteX7" fmla="*/ 1929024 w 6171275"/>
                            <a:gd name="connsiteY7" fmla="*/ 2171193 h 4608139"/>
                            <a:gd name="connsiteX8" fmla="*/ 1917213 w 6171275"/>
                            <a:gd name="connsiteY8" fmla="*/ 2269999 h 4608139"/>
                            <a:gd name="connsiteX9" fmla="*/ 1013989 w 6171275"/>
                            <a:gd name="connsiteY9" fmla="*/ 2913127 h 4608139"/>
                            <a:gd name="connsiteX10" fmla="*/ 1314725 w 6171275"/>
                            <a:gd name="connsiteY10" fmla="*/ 3363215 h 4608139"/>
                            <a:gd name="connsiteX11" fmla="*/ 1755669 w 6171275"/>
                            <a:gd name="connsiteY11" fmla="*/ 3119883 h 4608139"/>
                            <a:gd name="connsiteX12" fmla="*/ 1814089 w 6171275"/>
                            <a:gd name="connsiteY12" fmla="*/ 3183891 h 4608139"/>
                            <a:gd name="connsiteX13" fmla="*/ 1117621 w 6171275"/>
                            <a:gd name="connsiteY13" fmla="*/ 3509519 h 4608139"/>
                            <a:gd name="connsiteX14" fmla="*/ 659405 w 6171275"/>
                            <a:gd name="connsiteY14" fmla="*/ 2935987 h 4608139"/>
                            <a:gd name="connsiteX15" fmla="*/ 1383813 w 6171275"/>
                            <a:gd name="connsiteY15" fmla="*/ 2021079 h 4608139"/>
                            <a:gd name="connsiteX16" fmla="*/ 1557724 w 6171275"/>
                            <a:gd name="connsiteY16" fmla="*/ 2001362 h 4608139"/>
                            <a:gd name="connsiteX17" fmla="*/ 3447564 w 6171275"/>
                            <a:gd name="connsiteY17" fmla="*/ 1984758 h 4608139"/>
                            <a:gd name="connsiteX18" fmla="*/ 3649240 w 6171275"/>
                            <a:gd name="connsiteY18" fmla="*/ 2236853 h 4608139"/>
                            <a:gd name="connsiteX19" fmla="*/ 3589296 w 6171275"/>
                            <a:gd name="connsiteY19" fmla="*/ 3290826 h 4608139"/>
                            <a:gd name="connsiteX20" fmla="*/ 3816880 w 6171275"/>
                            <a:gd name="connsiteY20" fmla="*/ 3192274 h 4608139"/>
                            <a:gd name="connsiteX21" fmla="*/ 3844820 w 6171275"/>
                            <a:gd name="connsiteY21" fmla="*/ 3279142 h 4608139"/>
                            <a:gd name="connsiteX22" fmla="*/ 3239164 w 6171275"/>
                            <a:gd name="connsiteY22" fmla="*/ 3438529 h 4608139"/>
                            <a:gd name="connsiteX23" fmla="*/ 3261389 w 6171275"/>
                            <a:gd name="connsiteY23" fmla="*/ 2219329 h 4608139"/>
                            <a:gd name="connsiteX24" fmla="*/ 2700677 w 6171275"/>
                            <a:gd name="connsiteY24" fmla="*/ 3430145 h 4608139"/>
                            <a:gd name="connsiteX25" fmla="*/ 2382796 w 6171275"/>
                            <a:gd name="connsiteY25" fmla="*/ 3431288 h 4608139"/>
                            <a:gd name="connsiteX26" fmla="*/ 2508279 w 6171275"/>
                            <a:gd name="connsiteY26" fmla="*/ 2162814 h 4608139"/>
                            <a:gd name="connsiteX27" fmla="*/ 2286664 w 6171275"/>
                            <a:gd name="connsiteY27" fmla="*/ 2239014 h 4608139"/>
                            <a:gd name="connsiteX28" fmla="*/ 2256819 w 6171275"/>
                            <a:gd name="connsiteY28" fmla="*/ 2150114 h 4608139"/>
                            <a:gd name="connsiteX29" fmla="*/ 2856259 w 6171275"/>
                            <a:gd name="connsiteY29" fmla="*/ 1997714 h 4608139"/>
                            <a:gd name="connsiteX30" fmla="*/ 2812564 w 6171275"/>
                            <a:gd name="connsiteY30" fmla="*/ 2607820 h 4608139"/>
                            <a:gd name="connsiteX31" fmla="*/ 3447564 w 6171275"/>
                            <a:gd name="connsiteY31" fmla="*/ 1984758 h 4608139"/>
                            <a:gd name="connsiteX32" fmla="*/ 4761631 w 6171275"/>
                            <a:gd name="connsiteY32" fmla="*/ 1394742 h 4608139"/>
                            <a:gd name="connsiteX33" fmla="*/ 4884727 w 6171275"/>
                            <a:gd name="connsiteY33" fmla="*/ 1546824 h 4608139"/>
                            <a:gd name="connsiteX34" fmla="*/ 4684289 w 6171275"/>
                            <a:gd name="connsiteY34" fmla="*/ 1768787 h 4608139"/>
                            <a:gd name="connsiteX35" fmla="*/ 4527831 w 6171275"/>
                            <a:gd name="connsiteY35" fmla="*/ 1629312 h 4608139"/>
                            <a:gd name="connsiteX36" fmla="*/ 4761631 w 6171275"/>
                            <a:gd name="connsiteY36" fmla="*/ 1394742 h 4608139"/>
                            <a:gd name="connsiteX37" fmla="*/ 4105935 w 6171275"/>
                            <a:gd name="connsiteY37" fmla="*/ 3 h 4608139"/>
                            <a:gd name="connsiteX38" fmla="*/ 6171275 w 6171275"/>
                            <a:gd name="connsiteY38" fmla="*/ 1481934 h 4608139"/>
                            <a:gd name="connsiteX39" fmla="*/ 5336607 w 6171275"/>
                            <a:gd name="connsiteY39" fmla="*/ 3044382 h 4608139"/>
                            <a:gd name="connsiteX40" fmla="*/ 4516283 w 6171275"/>
                            <a:gd name="connsiteY40" fmla="*/ 3470976 h 4608139"/>
                            <a:gd name="connsiteX41" fmla="*/ 4371051 w 6171275"/>
                            <a:gd name="connsiteY41" fmla="*/ 3348834 h 4608139"/>
                            <a:gd name="connsiteX42" fmla="*/ 4435344 w 6171275"/>
                            <a:gd name="connsiteY42" fmla="*/ 2742410 h 4608139"/>
                            <a:gd name="connsiteX43" fmla="*/ 4487778 w 6171275"/>
                            <a:gd name="connsiteY43" fmla="*/ 2151700 h 4608139"/>
                            <a:gd name="connsiteX44" fmla="*/ 4260607 w 6171275"/>
                            <a:gd name="connsiteY44" fmla="*/ 2204089 h 4608139"/>
                            <a:gd name="connsiteX45" fmla="*/ 4230762 w 6171275"/>
                            <a:gd name="connsiteY45" fmla="*/ 2127889 h 4608139"/>
                            <a:gd name="connsiteX46" fmla="*/ 4778608 w 6171275"/>
                            <a:gd name="connsiteY46" fmla="*/ 1973902 h 4608139"/>
                            <a:gd name="connsiteX47" fmla="*/ 4830633 w 6171275"/>
                            <a:gd name="connsiteY47" fmla="*/ 2106616 h 4608139"/>
                            <a:gd name="connsiteX48" fmla="*/ 4759194 w 6171275"/>
                            <a:gd name="connsiteY48" fmla="*/ 2709073 h 4608139"/>
                            <a:gd name="connsiteX49" fmla="*/ 4721419 w 6171275"/>
                            <a:gd name="connsiteY49" fmla="*/ 3255519 h 4608139"/>
                            <a:gd name="connsiteX50" fmla="*/ 5968757 w 6171275"/>
                            <a:gd name="connsiteY50" fmla="*/ 1466854 h 4608139"/>
                            <a:gd name="connsiteX51" fmla="*/ 3866857 w 6171275"/>
                            <a:gd name="connsiteY51" fmla="*/ 122717 h 4608139"/>
                            <a:gd name="connsiteX52" fmla="*/ 1635787 w 6171275"/>
                            <a:gd name="connsiteY52" fmla="*/ 876304 h 4608139"/>
                            <a:gd name="connsiteX53" fmla="*/ 218148 w 6171275"/>
                            <a:gd name="connsiteY53" fmla="*/ 3131348 h 4608139"/>
                            <a:gd name="connsiteX54" fmla="*/ 2199349 w 6171275"/>
                            <a:gd name="connsiteY54" fmla="*/ 4476752 h 4608139"/>
                            <a:gd name="connsiteX55" fmla="*/ 3293930 w 6171275"/>
                            <a:gd name="connsiteY55" fmla="*/ 4321177 h 4608139"/>
                            <a:gd name="connsiteX56" fmla="*/ 3322506 w 6171275"/>
                            <a:gd name="connsiteY56" fmla="*/ 4379122 h 4608139"/>
                            <a:gd name="connsiteX57" fmla="*/ 1516506 w 6171275"/>
                            <a:gd name="connsiteY57" fmla="*/ 4578586 h 4608139"/>
                            <a:gd name="connsiteX58" fmla="*/ 660 w 6171275"/>
                            <a:gd name="connsiteY58" fmla="*/ 3030542 h 4608139"/>
                            <a:gd name="connsiteX59" fmla="*/ 4105935 w 6171275"/>
                            <a:gd name="connsiteY59" fmla="*/ 3 h 4608139"/>
                            <a:gd name="connsiteX0" fmla="*/ 1414293 w 6171275"/>
                            <a:gd name="connsiteY0" fmla="*/ 2110995 h 4608139"/>
                            <a:gd name="connsiteX1" fmla="*/ 1017037 w 6171275"/>
                            <a:gd name="connsiteY1" fmla="*/ 2790699 h 4608139"/>
                            <a:gd name="connsiteX2" fmla="*/ 1527577 w 6171275"/>
                            <a:gd name="connsiteY2" fmla="*/ 2434591 h 4608139"/>
                            <a:gd name="connsiteX3" fmla="*/ 1414293 w 6171275"/>
                            <a:gd name="connsiteY3" fmla="*/ 2110995 h 4608139"/>
                            <a:gd name="connsiteX4" fmla="*/ 1557724 w 6171275"/>
                            <a:gd name="connsiteY4" fmla="*/ 2001362 h 4608139"/>
                            <a:gd name="connsiteX5" fmla="*/ 1792753 w 6171275"/>
                            <a:gd name="connsiteY5" fmla="*/ 2260347 h 4608139"/>
                            <a:gd name="connsiteX6" fmla="*/ 1905402 w 6171275"/>
                            <a:gd name="connsiteY6" fmla="*/ 2169415 h 4608139"/>
                            <a:gd name="connsiteX7" fmla="*/ 1929024 w 6171275"/>
                            <a:gd name="connsiteY7" fmla="*/ 2171193 h 4608139"/>
                            <a:gd name="connsiteX8" fmla="*/ 1917213 w 6171275"/>
                            <a:gd name="connsiteY8" fmla="*/ 2269999 h 4608139"/>
                            <a:gd name="connsiteX9" fmla="*/ 1013989 w 6171275"/>
                            <a:gd name="connsiteY9" fmla="*/ 2913127 h 4608139"/>
                            <a:gd name="connsiteX10" fmla="*/ 1314725 w 6171275"/>
                            <a:gd name="connsiteY10" fmla="*/ 3363215 h 4608139"/>
                            <a:gd name="connsiteX11" fmla="*/ 1755669 w 6171275"/>
                            <a:gd name="connsiteY11" fmla="*/ 3119883 h 4608139"/>
                            <a:gd name="connsiteX12" fmla="*/ 1814089 w 6171275"/>
                            <a:gd name="connsiteY12" fmla="*/ 3183891 h 4608139"/>
                            <a:gd name="connsiteX13" fmla="*/ 1117621 w 6171275"/>
                            <a:gd name="connsiteY13" fmla="*/ 3509519 h 4608139"/>
                            <a:gd name="connsiteX14" fmla="*/ 659405 w 6171275"/>
                            <a:gd name="connsiteY14" fmla="*/ 2935987 h 4608139"/>
                            <a:gd name="connsiteX15" fmla="*/ 1383813 w 6171275"/>
                            <a:gd name="connsiteY15" fmla="*/ 2021079 h 4608139"/>
                            <a:gd name="connsiteX16" fmla="*/ 1557724 w 6171275"/>
                            <a:gd name="connsiteY16" fmla="*/ 2001362 h 4608139"/>
                            <a:gd name="connsiteX17" fmla="*/ 3447564 w 6171275"/>
                            <a:gd name="connsiteY17" fmla="*/ 1984758 h 4608139"/>
                            <a:gd name="connsiteX18" fmla="*/ 3649240 w 6171275"/>
                            <a:gd name="connsiteY18" fmla="*/ 2236853 h 4608139"/>
                            <a:gd name="connsiteX19" fmla="*/ 3589296 w 6171275"/>
                            <a:gd name="connsiteY19" fmla="*/ 3290826 h 4608139"/>
                            <a:gd name="connsiteX20" fmla="*/ 3816880 w 6171275"/>
                            <a:gd name="connsiteY20" fmla="*/ 3192274 h 4608139"/>
                            <a:gd name="connsiteX21" fmla="*/ 3844820 w 6171275"/>
                            <a:gd name="connsiteY21" fmla="*/ 3279142 h 4608139"/>
                            <a:gd name="connsiteX22" fmla="*/ 3239164 w 6171275"/>
                            <a:gd name="connsiteY22" fmla="*/ 3438529 h 4608139"/>
                            <a:gd name="connsiteX23" fmla="*/ 3261389 w 6171275"/>
                            <a:gd name="connsiteY23" fmla="*/ 2219329 h 4608139"/>
                            <a:gd name="connsiteX24" fmla="*/ 2700677 w 6171275"/>
                            <a:gd name="connsiteY24" fmla="*/ 3430145 h 4608139"/>
                            <a:gd name="connsiteX25" fmla="*/ 2382796 w 6171275"/>
                            <a:gd name="connsiteY25" fmla="*/ 3431288 h 4608139"/>
                            <a:gd name="connsiteX26" fmla="*/ 2508279 w 6171275"/>
                            <a:gd name="connsiteY26" fmla="*/ 2162814 h 4608139"/>
                            <a:gd name="connsiteX27" fmla="*/ 2286664 w 6171275"/>
                            <a:gd name="connsiteY27" fmla="*/ 2239014 h 4608139"/>
                            <a:gd name="connsiteX28" fmla="*/ 2256819 w 6171275"/>
                            <a:gd name="connsiteY28" fmla="*/ 2150114 h 4608139"/>
                            <a:gd name="connsiteX29" fmla="*/ 2856259 w 6171275"/>
                            <a:gd name="connsiteY29" fmla="*/ 1997714 h 4608139"/>
                            <a:gd name="connsiteX30" fmla="*/ 2812564 w 6171275"/>
                            <a:gd name="connsiteY30" fmla="*/ 2607820 h 4608139"/>
                            <a:gd name="connsiteX31" fmla="*/ 3447564 w 6171275"/>
                            <a:gd name="connsiteY31" fmla="*/ 1984758 h 4608139"/>
                            <a:gd name="connsiteX32" fmla="*/ 4761631 w 6171275"/>
                            <a:gd name="connsiteY32" fmla="*/ 1394742 h 4608139"/>
                            <a:gd name="connsiteX33" fmla="*/ 4884727 w 6171275"/>
                            <a:gd name="connsiteY33" fmla="*/ 1546824 h 4608139"/>
                            <a:gd name="connsiteX34" fmla="*/ 4684289 w 6171275"/>
                            <a:gd name="connsiteY34" fmla="*/ 1768787 h 4608139"/>
                            <a:gd name="connsiteX35" fmla="*/ 4527831 w 6171275"/>
                            <a:gd name="connsiteY35" fmla="*/ 1629312 h 4608139"/>
                            <a:gd name="connsiteX36" fmla="*/ 4761631 w 6171275"/>
                            <a:gd name="connsiteY36" fmla="*/ 1394742 h 4608139"/>
                            <a:gd name="connsiteX37" fmla="*/ 4105935 w 6171275"/>
                            <a:gd name="connsiteY37" fmla="*/ 3 h 4608139"/>
                            <a:gd name="connsiteX38" fmla="*/ 6171275 w 6171275"/>
                            <a:gd name="connsiteY38" fmla="*/ 1481934 h 4608139"/>
                            <a:gd name="connsiteX39" fmla="*/ 5336607 w 6171275"/>
                            <a:gd name="connsiteY39" fmla="*/ 3044382 h 4608139"/>
                            <a:gd name="connsiteX40" fmla="*/ 4516283 w 6171275"/>
                            <a:gd name="connsiteY40" fmla="*/ 3470976 h 4608139"/>
                            <a:gd name="connsiteX41" fmla="*/ 4371051 w 6171275"/>
                            <a:gd name="connsiteY41" fmla="*/ 3348834 h 4608139"/>
                            <a:gd name="connsiteX42" fmla="*/ 4435344 w 6171275"/>
                            <a:gd name="connsiteY42" fmla="*/ 2742410 h 4608139"/>
                            <a:gd name="connsiteX43" fmla="*/ 4487778 w 6171275"/>
                            <a:gd name="connsiteY43" fmla="*/ 2151700 h 4608139"/>
                            <a:gd name="connsiteX44" fmla="*/ 4260607 w 6171275"/>
                            <a:gd name="connsiteY44" fmla="*/ 2204089 h 4608139"/>
                            <a:gd name="connsiteX45" fmla="*/ 4230762 w 6171275"/>
                            <a:gd name="connsiteY45" fmla="*/ 2127889 h 4608139"/>
                            <a:gd name="connsiteX46" fmla="*/ 4778608 w 6171275"/>
                            <a:gd name="connsiteY46" fmla="*/ 1973902 h 4608139"/>
                            <a:gd name="connsiteX47" fmla="*/ 4830633 w 6171275"/>
                            <a:gd name="connsiteY47" fmla="*/ 2106616 h 4608139"/>
                            <a:gd name="connsiteX48" fmla="*/ 4759194 w 6171275"/>
                            <a:gd name="connsiteY48" fmla="*/ 2709073 h 4608139"/>
                            <a:gd name="connsiteX49" fmla="*/ 4721419 w 6171275"/>
                            <a:gd name="connsiteY49" fmla="*/ 3255519 h 4608139"/>
                            <a:gd name="connsiteX50" fmla="*/ 5968757 w 6171275"/>
                            <a:gd name="connsiteY50" fmla="*/ 1466854 h 4608139"/>
                            <a:gd name="connsiteX51" fmla="*/ 3866857 w 6171275"/>
                            <a:gd name="connsiteY51" fmla="*/ 122717 h 4608139"/>
                            <a:gd name="connsiteX52" fmla="*/ 1635787 w 6171275"/>
                            <a:gd name="connsiteY52" fmla="*/ 876304 h 4608139"/>
                            <a:gd name="connsiteX53" fmla="*/ 218148 w 6171275"/>
                            <a:gd name="connsiteY53" fmla="*/ 3131348 h 4608139"/>
                            <a:gd name="connsiteX54" fmla="*/ 2199349 w 6171275"/>
                            <a:gd name="connsiteY54" fmla="*/ 4476752 h 4608139"/>
                            <a:gd name="connsiteX55" fmla="*/ 3293930 w 6171275"/>
                            <a:gd name="connsiteY55" fmla="*/ 4321177 h 4608139"/>
                            <a:gd name="connsiteX56" fmla="*/ 3322506 w 6171275"/>
                            <a:gd name="connsiteY56" fmla="*/ 4379122 h 4608139"/>
                            <a:gd name="connsiteX57" fmla="*/ 1516506 w 6171275"/>
                            <a:gd name="connsiteY57" fmla="*/ 4578586 h 4608139"/>
                            <a:gd name="connsiteX58" fmla="*/ 660 w 6171275"/>
                            <a:gd name="connsiteY58" fmla="*/ 3030542 h 4608139"/>
                            <a:gd name="connsiteX59" fmla="*/ 4105935 w 6171275"/>
                            <a:gd name="connsiteY59" fmla="*/ 3 h 4608139"/>
                            <a:gd name="connsiteX0" fmla="*/ 1414293 w 6171275"/>
                            <a:gd name="connsiteY0" fmla="*/ 2110995 h 4608139"/>
                            <a:gd name="connsiteX1" fmla="*/ 1017037 w 6171275"/>
                            <a:gd name="connsiteY1" fmla="*/ 2790699 h 4608139"/>
                            <a:gd name="connsiteX2" fmla="*/ 1527577 w 6171275"/>
                            <a:gd name="connsiteY2" fmla="*/ 2434591 h 4608139"/>
                            <a:gd name="connsiteX3" fmla="*/ 1414293 w 6171275"/>
                            <a:gd name="connsiteY3" fmla="*/ 2110995 h 4608139"/>
                            <a:gd name="connsiteX4" fmla="*/ 1557724 w 6171275"/>
                            <a:gd name="connsiteY4" fmla="*/ 2001362 h 4608139"/>
                            <a:gd name="connsiteX5" fmla="*/ 1792753 w 6171275"/>
                            <a:gd name="connsiteY5" fmla="*/ 2260347 h 4608139"/>
                            <a:gd name="connsiteX6" fmla="*/ 1905402 w 6171275"/>
                            <a:gd name="connsiteY6" fmla="*/ 2169415 h 4608139"/>
                            <a:gd name="connsiteX7" fmla="*/ 1929024 w 6171275"/>
                            <a:gd name="connsiteY7" fmla="*/ 2171193 h 4608139"/>
                            <a:gd name="connsiteX8" fmla="*/ 1917213 w 6171275"/>
                            <a:gd name="connsiteY8" fmla="*/ 2269999 h 4608139"/>
                            <a:gd name="connsiteX9" fmla="*/ 1013989 w 6171275"/>
                            <a:gd name="connsiteY9" fmla="*/ 2913127 h 4608139"/>
                            <a:gd name="connsiteX10" fmla="*/ 1314725 w 6171275"/>
                            <a:gd name="connsiteY10" fmla="*/ 3363215 h 4608139"/>
                            <a:gd name="connsiteX11" fmla="*/ 1755669 w 6171275"/>
                            <a:gd name="connsiteY11" fmla="*/ 3119883 h 4608139"/>
                            <a:gd name="connsiteX12" fmla="*/ 1814089 w 6171275"/>
                            <a:gd name="connsiteY12" fmla="*/ 3183891 h 4608139"/>
                            <a:gd name="connsiteX13" fmla="*/ 1117621 w 6171275"/>
                            <a:gd name="connsiteY13" fmla="*/ 3509519 h 4608139"/>
                            <a:gd name="connsiteX14" fmla="*/ 659405 w 6171275"/>
                            <a:gd name="connsiteY14" fmla="*/ 2935987 h 4608139"/>
                            <a:gd name="connsiteX15" fmla="*/ 1383813 w 6171275"/>
                            <a:gd name="connsiteY15" fmla="*/ 2021079 h 4608139"/>
                            <a:gd name="connsiteX16" fmla="*/ 1557724 w 6171275"/>
                            <a:gd name="connsiteY16" fmla="*/ 2001362 h 4608139"/>
                            <a:gd name="connsiteX17" fmla="*/ 3447564 w 6171275"/>
                            <a:gd name="connsiteY17" fmla="*/ 1984758 h 4608139"/>
                            <a:gd name="connsiteX18" fmla="*/ 3649240 w 6171275"/>
                            <a:gd name="connsiteY18" fmla="*/ 2236853 h 4608139"/>
                            <a:gd name="connsiteX19" fmla="*/ 3589296 w 6171275"/>
                            <a:gd name="connsiteY19" fmla="*/ 3290826 h 4608139"/>
                            <a:gd name="connsiteX20" fmla="*/ 3816880 w 6171275"/>
                            <a:gd name="connsiteY20" fmla="*/ 3192274 h 4608139"/>
                            <a:gd name="connsiteX21" fmla="*/ 3844820 w 6171275"/>
                            <a:gd name="connsiteY21" fmla="*/ 3279142 h 4608139"/>
                            <a:gd name="connsiteX22" fmla="*/ 3239164 w 6171275"/>
                            <a:gd name="connsiteY22" fmla="*/ 3438529 h 4608139"/>
                            <a:gd name="connsiteX23" fmla="*/ 3261389 w 6171275"/>
                            <a:gd name="connsiteY23" fmla="*/ 2219329 h 4608139"/>
                            <a:gd name="connsiteX24" fmla="*/ 2700677 w 6171275"/>
                            <a:gd name="connsiteY24" fmla="*/ 3430145 h 4608139"/>
                            <a:gd name="connsiteX25" fmla="*/ 2382796 w 6171275"/>
                            <a:gd name="connsiteY25" fmla="*/ 3431288 h 4608139"/>
                            <a:gd name="connsiteX26" fmla="*/ 2508279 w 6171275"/>
                            <a:gd name="connsiteY26" fmla="*/ 2162814 h 4608139"/>
                            <a:gd name="connsiteX27" fmla="*/ 2286664 w 6171275"/>
                            <a:gd name="connsiteY27" fmla="*/ 2239014 h 4608139"/>
                            <a:gd name="connsiteX28" fmla="*/ 2256819 w 6171275"/>
                            <a:gd name="connsiteY28" fmla="*/ 2150114 h 4608139"/>
                            <a:gd name="connsiteX29" fmla="*/ 2856259 w 6171275"/>
                            <a:gd name="connsiteY29" fmla="*/ 1997714 h 4608139"/>
                            <a:gd name="connsiteX30" fmla="*/ 2812564 w 6171275"/>
                            <a:gd name="connsiteY30" fmla="*/ 2607820 h 4608139"/>
                            <a:gd name="connsiteX31" fmla="*/ 3447564 w 6171275"/>
                            <a:gd name="connsiteY31" fmla="*/ 1984758 h 4608139"/>
                            <a:gd name="connsiteX32" fmla="*/ 4761631 w 6171275"/>
                            <a:gd name="connsiteY32" fmla="*/ 1394742 h 4608139"/>
                            <a:gd name="connsiteX33" fmla="*/ 4884727 w 6171275"/>
                            <a:gd name="connsiteY33" fmla="*/ 1546824 h 4608139"/>
                            <a:gd name="connsiteX34" fmla="*/ 4684289 w 6171275"/>
                            <a:gd name="connsiteY34" fmla="*/ 1768787 h 4608139"/>
                            <a:gd name="connsiteX35" fmla="*/ 4527831 w 6171275"/>
                            <a:gd name="connsiteY35" fmla="*/ 1629312 h 4608139"/>
                            <a:gd name="connsiteX36" fmla="*/ 4761631 w 6171275"/>
                            <a:gd name="connsiteY36" fmla="*/ 1394742 h 4608139"/>
                            <a:gd name="connsiteX37" fmla="*/ 4105935 w 6171275"/>
                            <a:gd name="connsiteY37" fmla="*/ 3 h 4608139"/>
                            <a:gd name="connsiteX38" fmla="*/ 6171275 w 6171275"/>
                            <a:gd name="connsiteY38" fmla="*/ 1481934 h 4608139"/>
                            <a:gd name="connsiteX39" fmla="*/ 5336607 w 6171275"/>
                            <a:gd name="connsiteY39" fmla="*/ 3044382 h 4608139"/>
                            <a:gd name="connsiteX40" fmla="*/ 4516283 w 6171275"/>
                            <a:gd name="connsiteY40" fmla="*/ 3470976 h 4608139"/>
                            <a:gd name="connsiteX41" fmla="*/ 4371051 w 6171275"/>
                            <a:gd name="connsiteY41" fmla="*/ 3348834 h 4608139"/>
                            <a:gd name="connsiteX42" fmla="*/ 4435344 w 6171275"/>
                            <a:gd name="connsiteY42" fmla="*/ 2742410 h 4608139"/>
                            <a:gd name="connsiteX43" fmla="*/ 4487778 w 6171275"/>
                            <a:gd name="connsiteY43" fmla="*/ 2151700 h 4608139"/>
                            <a:gd name="connsiteX44" fmla="*/ 4260607 w 6171275"/>
                            <a:gd name="connsiteY44" fmla="*/ 2204089 h 4608139"/>
                            <a:gd name="connsiteX45" fmla="*/ 4230762 w 6171275"/>
                            <a:gd name="connsiteY45" fmla="*/ 2127889 h 4608139"/>
                            <a:gd name="connsiteX46" fmla="*/ 4778608 w 6171275"/>
                            <a:gd name="connsiteY46" fmla="*/ 1973902 h 4608139"/>
                            <a:gd name="connsiteX47" fmla="*/ 4830633 w 6171275"/>
                            <a:gd name="connsiteY47" fmla="*/ 2106616 h 4608139"/>
                            <a:gd name="connsiteX48" fmla="*/ 4759194 w 6171275"/>
                            <a:gd name="connsiteY48" fmla="*/ 2709073 h 4608139"/>
                            <a:gd name="connsiteX49" fmla="*/ 4721419 w 6171275"/>
                            <a:gd name="connsiteY49" fmla="*/ 3255519 h 4608139"/>
                            <a:gd name="connsiteX50" fmla="*/ 5968757 w 6171275"/>
                            <a:gd name="connsiteY50" fmla="*/ 1466854 h 4608139"/>
                            <a:gd name="connsiteX51" fmla="*/ 3866857 w 6171275"/>
                            <a:gd name="connsiteY51" fmla="*/ 122717 h 4608139"/>
                            <a:gd name="connsiteX52" fmla="*/ 1635787 w 6171275"/>
                            <a:gd name="connsiteY52" fmla="*/ 876304 h 4608139"/>
                            <a:gd name="connsiteX53" fmla="*/ 218148 w 6171275"/>
                            <a:gd name="connsiteY53" fmla="*/ 3131348 h 4608139"/>
                            <a:gd name="connsiteX54" fmla="*/ 2199349 w 6171275"/>
                            <a:gd name="connsiteY54" fmla="*/ 4476752 h 4608139"/>
                            <a:gd name="connsiteX55" fmla="*/ 3293930 w 6171275"/>
                            <a:gd name="connsiteY55" fmla="*/ 4321177 h 4608139"/>
                            <a:gd name="connsiteX56" fmla="*/ 3322506 w 6171275"/>
                            <a:gd name="connsiteY56" fmla="*/ 4379122 h 4608139"/>
                            <a:gd name="connsiteX57" fmla="*/ 1516506 w 6171275"/>
                            <a:gd name="connsiteY57" fmla="*/ 4578586 h 4608139"/>
                            <a:gd name="connsiteX58" fmla="*/ 660 w 6171275"/>
                            <a:gd name="connsiteY58" fmla="*/ 3030542 h 4608139"/>
                            <a:gd name="connsiteX59" fmla="*/ 4105935 w 6171275"/>
                            <a:gd name="connsiteY59" fmla="*/ 3 h 4608139"/>
                            <a:gd name="connsiteX0" fmla="*/ 1414293 w 6171275"/>
                            <a:gd name="connsiteY0" fmla="*/ 2111019 h 4608163"/>
                            <a:gd name="connsiteX1" fmla="*/ 1017037 w 6171275"/>
                            <a:gd name="connsiteY1" fmla="*/ 2790723 h 4608163"/>
                            <a:gd name="connsiteX2" fmla="*/ 1527577 w 6171275"/>
                            <a:gd name="connsiteY2" fmla="*/ 2434615 h 4608163"/>
                            <a:gd name="connsiteX3" fmla="*/ 1414293 w 6171275"/>
                            <a:gd name="connsiteY3" fmla="*/ 2111019 h 4608163"/>
                            <a:gd name="connsiteX4" fmla="*/ 1557724 w 6171275"/>
                            <a:gd name="connsiteY4" fmla="*/ 2001386 h 4608163"/>
                            <a:gd name="connsiteX5" fmla="*/ 1792753 w 6171275"/>
                            <a:gd name="connsiteY5" fmla="*/ 2260371 h 4608163"/>
                            <a:gd name="connsiteX6" fmla="*/ 1905402 w 6171275"/>
                            <a:gd name="connsiteY6" fmla="*/ 2169439 h 4608163"/>
                            <a:gd name="connsiteX7" fmla="*/ 1929024 w 6171275"/>
                            <a:gd name="connsiteY7" fmla="*/ 2171217 h 4608163"/>
                            <a:gd name="connsiteX8" fmla="*/ 1917213 w 6171275"/>
                            <a:gd name="connsiteY8" fmla="*/ 2270023 h 4608163"/>
                            <a:gd name="connsiteX9" fmla="*/ 1013989 w 6171275"/>
                            <a:gd name="connsiteY9" fmla="*/ 2913151 h 4608163"/>
                            <a:gd name="connsiteX10" fmla="*/ 1314725 w 6171275"/>
                            <a:gd name="connsiteY10" fmla="*/ 3363239 h 4608163"/>
                            <a:gd name="connsiteX11" fmla="*/ 1755669 w 6171275"/>
                            <a:gd name="connsiteY11" fmla="*/ 3119907 h 4608163"/>
                            <a:gd name="connsiteX12" fmla="*/ 1814089 w 6171275"/>
                            <a:gd name="connsiteY12" fmla="*/ 3183915 h 4608163"/>
                            <a:gd name="connsiteX13" fmla="*/ 1117621 w 6171275"/>
                            <a:gd name="connsiteY13" fmla="*/ 3509543 h 4608163"/>
                            <a:gd name="connsiteX14" fmla="*/ 659405 w 6171275"/>
                            <a:gd name="connsiteY14" fmla="*/ 2936011 h 4608163"/>
                            <a:gd name="connsiteX15" fmla="*/ 1383813 w 6171275"/>
                            <a:gd name="connsiteY15" fmla="*/ 2021103 h 4608163"/>
                            <a:gd name="connsiteX16" fmla="*/ 1557724 w 6171275"/>
                            <a:gd name="connsiteY16" fmla="*/ 2001386 h 4608163"/>
                            <a:gd name="connsiteX17" fmla="*/ 3447564 w 6171275"/>
                            <a:gd name="connsiteY17" fmla="*/ 1984782 h 4608163"/>
                            <a:gd name="connsiteX18" fmla="*/ 3649240 w 6171275"/>
                            <a:gd name="connsiteY18" fmla="*/ 2236877 h 4608163"/>
                            <a:gd name="connsiteX19" fmla="*/ 3589296 w 6171275"/>
                            <a:gd name="connsiteY19" fmla="*/ 3290850 h 4608163"/>
                            <a:gd name="connsiteX20" fmla="*/ 3816880 w 6171275"/>
                            <a:gd name="connsiteY20" fmla="*/ 3192298 h 4608163"/>
                            <a:gd name="connsiteX21" fmla="*/ 3844820 w 6171275"/>
                            <a:gd name="connsiteY21" fmla="*/ 3279166 h 4608163"/>
                            <a:gd name="connsiteX22" fmla="*/ 3239164 w 6171275"/>
                            <a:gd name="connsiteY22" fmla="*/ 3438553 h 4608163"/>
                            <a:gd name="connsiteX23" fmla="*/ 3261389 w 6171275"/>
                            <a:gd name="connsiteY23" fmla="*/ 2219353 h 4608163"/>
                            <a:gd name="connsiteX24" fmla="*/ 2700677 w 6171275"/>
                            <a:gd name="connsiteY24" fmla="*/ 3430169 h 4608163"/>
                            <a:gd name="connsiteX25" fmla="*/ 2382796 w 6171275"/>
                            <a:gd name="connsiteY25" fmla="*/ 3431312 h 4608163"/>
                            <a:gd name="connsiteX26" fmla="*/ 2508279 w 6171275"/>
                            <a:gd name="connsiteY26" fmla="*/ 2162838 h 4608163"/>
                            <a:gd name="connsiteX27" fmla="*/ 2286664 w 6171275"/>
                            <a:gd name="connsiteY27" fmla="*/ 2239038 h 4608163"/>
                            <a:gd name="connsiteX28" fmla="*/ 2256819 w 6171275"/>
                            <a:gd name="connsiteY28" fmla="*/ 2150138 h 4608163"/>
                            <a:gd name="connsiteX29" fmla="*/ 2856259 w 6171275"/>
                            <a:gd name="connsiteY29" fmla="*/ 1997738 h 4608163"/>
                            <a:gd name="connsiteX30" fmla="*/ 2812564 w 6171275"/>
                            <a:gd name="connsiteY30" fmla="*/ 2607844 h 4608163"/>
                            <a:gd name="connsiteX31" fmla="*/ 3447564 w 6171275"/>
                            <a:gd name="connsiteY31" fmla="*/ 1984782 h 4608163"/>
                            <a:gd name="connsiteX32" fmla="*/ 4761631 w 6171275"/>
                            <a:gd name="connsiteY32" fmla="*/ 1394766 h 4608163"/>
                            <a:gd name="connsiteX33" fmla="*/ 4884727 w 6171275"/>
                            <a:gd name="connsiteY33" fmla="*/ 1546848 h 4608163"/>
                            <a:gd name="connsiteX34" fmla="*/ 4684289 w 6171275"/>
                            <a:gd name="connsiteY34" fmla="*/ 1768811 h 4608163"/>
                            <a:gd name="connsiteX35" fmla="*/ 4527831 w 6171275"/>
                            <a:gd name="connsiteY35" fmla="*/ 1629336 h 4608163"/>
                            <a:gd name="connsiteX36" fmla="*/ 4761631 w 6171275"/>
                            <a:gd name="connsiteY36" fmla="*/ 1394766 h 4608163"/>
                            <a:gd name="connsiteX37" fmla="*/ 4105935 w 6171275"/>
                            <a:gd name="connsiteY37" fmla="*/ 27 h 4608163"/>
                            <a:gd name="connsiteX38" fmla="*/ 6171275 w 6171275"/>
                            <a:gd name="connsiteY38" fmla="*/ 1481958 h 4608163"/>
                            <a:gd name="connsiteX39" fmla="*/ 5336607 w 6171275"/>
                            <a:gd name="connsiteY39" fmla="*/ 3044406 h 4608163"/>
                            <a:gd name="connsiteX40" fmla="*/ 4516283 w 6171275"/>
                            <a:gd name="connsiteY40" fmla="*/ 3471000 h 4608163"/>
                            <a:gd name="connsiteX41" fmla="*/ 4371051 w 6171275"/>
                            <a:gd name="connsiteY41" fmla="*/ 3348858 h 4608163"/>
                            <a:gd name="connsiteX42" fmla="*/ 4435344 w 6171275"/>
                            <a:gd name="connsiteY42" fmla="*/ 2742434 h 4608163"/>
                            <a:gd name="connsiteX43" fmla="*/ 4487778 w 6171275"/>
                            <a:gd name="connsiteY43" fmla="*/ 2151724 h 4608163"/>
                            <a:gd name="connsiteX44" fmla="*/ 4260607 w 6171275"/>
                            <a:gd name="connsiteY44" fmla="*/ 2204113 h 4608163"/>
                            <a:gd name="connsiteX45" fmla="*/ 4230762 w 6171275"/>
                            <a:gd name="connsiteY45" fmla="*/ 2127913 h 4608163"/>
                            <a:gd name="connsiteX46" fmla="*/ 4778608 w 6171275"/>
                            <a:gd name="connsiteY46" fmla="*/ 1973926 h 4608163"/>
                            <a:gd name="connsiteX47" fmla="*/ 4830633 w 6171275"/>
                            <a:gd name="connsiteY47" fmla="*/ 2106640 h 4608163"/>
                            <a:gd name="connsiteX48" fmla="*/ 4759194 w 6171275"/>
                            <a:gd name="connsiteY48" fmla="*/ 2709097 h 4608163"/>
                            <a:gd name="connsiteX49" fmla="*/ 4721419 w 6171275"/>
                            <a:gd name="connsiteY49" fmla="*/ 3255543 h 4608163"/>
                            <a:gd name="connsiteX50" fmla="*/ 5968757 w 6171275"/>
                            <a:gd name="connsiteY50" fmla="*/ 1466878 h 4608163"/>
                            <a:gd name="connsiteX51" fmla="*/ 3866857 w 6171275"/>
                            <a:gd name="connsiteY51" fmla="*/ 122741 h 4608163"/>
                            <a:gd name="connsiteX52" fmla="*/ 1635787 w 6171275"/>
                            <a:gd name="connsiteY52" fmla="*/ 876328 h 4608163"/>
                            <a:gd name="connsiteX53" fmla="*/ 218148 w 6171275"/>
                            <a:gd name="connsiteY53" fmla="*/ 3131372 h 4608163"/>
                            <a:gd name="connsiteX54" fmla="*/ 2199349 w 6171275"/>
                            <a:gd name="connsiteY54" fmla="*/ 4476776 h 4608163"/>
                            <a:gd name="connsiteX55" fmla="*/ 3293930 w 6171275"/>
                            <a:gd name="connsiteY55" fmla="*/ 4321201 h 4608163"/>
                            <a:gd name="connsiteX56" fmla="*/ 3322506 w 6171275"/>
                            <a:gd name="connsiteY56" fmla="*/ 4379146 h 4608163"/>
                            <a:gd name="connsiteX57" fmla="*/ 1516506 w 6171275"/>
                            <a:gd name="connsiteY57" fmla="*/ 4578610 h 4608163"/>
                            <a:gd name="connsiteX58" fmla="*/ 660 w 6171275"/>
                            <a:gd name="connsiteY58" fmla="*/ 3030566 h 4608163"/>
                            <a:gd name="connsiteX59" fmla="*/ 4105935 w 6171275"/>
                            <a:gd name="connsiteY59" fmla="*/ 27 h 460816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6171275" h="4608163">
                              <a:moveTo>
                                <a:pt x="1414293" y="2111019"/>
                              </a:moveTo>
                              <a:cubicBezTo>
                                <a:pt x="1346560" y="2107294"/>
                                <a:pt x="1054460" y="2247417"/>
                                <a:pt x="1017037" y="2790723"/>
                              </a:cubicBezTo>
                              <a:lnTo>
                                <a:pt x="1527577" y="2434615"/>
                              </a:lnTo>
                              <a:cubicBezTo>
                                <a:pt x="1529609" y="2299656"/>
                                <a:pt x="1590061" y="2126598"/>
                                <a:pt x="1414293" y="2111019"/>
                              </a:cubicBezTo>
                              <a:close/>
                              <a:moveTo>
                                <a:pt x="1557724" y="2001386"/>
                              </a:moveTo>
                              <a:cubicBezTo>
                                <a:pt x="1717506" y="2003418"/>
                                <a:pt x="1825138" y="2075459"/>
                                <a:pt x="1792753" y="2260371"/>
                              </a:cubicBezTo>
                              <a:cubicBezTo>
                                <a:pt x="1857819" y="2214397"/>
                                <a:pt x="1875938" y="2193611"/>
                                <a:pt x="1905402" y="2169439"/>
                              </a:cubicBezTo>
                              <a:cubicBezTo>
                                <a:pt x="1919626" y="2170667"/>
                                <a:pt x="1911625" y="2171894"/>
                                <a:pt x="1929024" y="2171217"/>
                              </a:cubicBezTo>
                              <a:cubicBezTo>
                                <a:pt x="1930379" y="2204576"/>
                                <a:pt x="1933003" y="2247141"/>
                                <a:pt x="1917213" y="2270023"/>
                              </a:cubicBezTo>
                              <a:cubicBezTo>
                                <a:pt x="1610212" y="2529484"/>
                                <a:pt x="1318450" y="2709570"/>
                                <a:pt x="1013989" y="2913151"/>
                              </a:cubicBezTo>
                              <a:cubicBezTo>
                                <a:pt x="1029568" y="3036087"/>
                                <a:pt x="1009586" y="3344443"/>
                                <a:pt x="1314725" y="3363239"/>
                              </a:cubicBezTo>
                              <a:cubicBezTo>
                                <a:pt x="1419373" y="3349862"/>
                                <a:pt x="1536721" y="3316164"/>
                                <a:pt x="1755669" y="3119907"/>
                              </a:cubicBezTo>
                              <a:lnTo>
                                <a:pt x="1814089" y="3183915"/>
                              </a:lnTo>
                              <a:cubicBezTo>
                                <a:pt x="1742038" y="3262824"/>
                                <a:pt x="1505225" y="3518179"/>
                                <a:pt x="1117621" y="3509543"/>
                              </a:cubicBezTo>
                              <a:cubicBezTo>
                                <a:pt x="795210" y="3530456"/>
                                <a:pt x="655680" y="3265364"/>
                                <a:pt x="659405" y="2936011"/>
                              </a:cubicBezTo>
                              <a:cubicBezTo>
                                <a:pt x="698309" y="2218080"/>
                                <a:pt x="1274424" y="2032279"/>
                                <a:pt x="1383813" y="2021103"/>
                              </a:cubicBezTo>
                              <a:cubicBezTo>
                                <a:pt x="1445408" y="2007810"/>
                                <a:pt x="1504463" y="2000709"/>
                                <a:pt x="1557724" y="2001386"/>
                              </a:cubicBezTo>
                              <a:close/>
                              <a:moveTo>
                                <a:pt x="3447564" y="1984782"/>
                              </a:moveTo>
                              <a:cubicBezTo>
                                <a:pt x="3574522" y="2008997"/>
                                <a:pt x="3624771" y="2081006"/>
                                <a:pt x="3649240" y="2236877"/>
                              </a:cubicBezTo>
                              <a:cubicBezTo>
                                <a:pt x="3657199" y="2700173"/>
                                <a:pt x="3489262" y="3261259"/>
                                <a:pt x="3589296" y="3290850"/>
                              </a:cubicBezTo>
                              <a:cubicBezTo>
                                <a:pt x="3693944" y="3277473"/>
                                <a:pt x="3714772" y="3241235"/>
                                <a:pt x="3816880" y="3192298"/>
                              </a:cubicBezTo>
                              <a:cubicBezTo>
                                <a:pt x="3826193" y="3221254"/>
                                <a:pt x="3831538" y="3250210"/>
                                <a:pt x="3844820" y="3279166"/>
                              </a:cubicBezTo>
                              <a:cubicBezTo>
                                <a:pt x="3720488" y="3357779"/>
                                <a:pt x="3312590" y="3555393"/>
                                <a:pt x="3239164" y="3438553"/>
                              </a:cubicBezTo>
                              <a:cubicBezTo>
                                <a:pt x="3149863" y="3118513"/>
                                <a:pt x="3473903" y="2235567"/>
                                <a:pt x="3261389" y="2219353"/>
                              </a:cubicBezTo>
                              <a:cubicBezTo>
                                <a:pt x="3001250" y="2215839"/>
                                <a:pt x="2756092" y="2860934"/>
                                <a:pt x="2700677" y="3430169"/>
                              </a:cubicBezTo>
                              <a:lnTo>
                                <a:pt x="2382796" y="3431312"/>
                              </a:lnTo>
                              <a:cubicBezTo>
                                <a:pt x="2435714" y="3042184"/>
                                <a:pt x="2577958" y="2197932"/>
                                <a:pt x="2508279" y="2162838"/>
                              </a:cubicBezTo>
                              <a:cubicBezTo>
                                <a:pt x="2447490" y="2175369"/>
                                <a:pt x="2390804" y="2183158"/>
                                <a:pt x="2286664" y="2239038"/>
                              </a:cubicBezTo>
                              <a:cubicBezTo>
                                <a:pt x="2271424" y="2200303"/>
                                <a:pt x="2274811" y="2193318"/>
                                <a:pt x="2256819" y="2150138"/>
                              </a:cubicBezTo>
                              <a:cubicBezTo>
                                <a:pt x="2412182" y="2077748"/>
                                <a:pt x="2799618" y="1955955"/>
                                <a:pt x="2856259" y="1997738"/>
                              </a:cubicBezTo>
                              <a:cubicBezTo>
                                <a:pt x="2884284" y="2190693"/>
                                <a:pt x="2820693" y="2430933"/>
                                <a:pt x="2812564" y="2607844"/>
                              </a:cubicBezTo>
                              <a:cubicBezTo>
                                <a:pt x="2944644" y="2343853"/>
                                <a:pt x="3098314" y="2011283"/>
                                <a:pt x="3447564" y="1984782"/>
                              </a:cubicBezTo>
                              <a:close/>
                              <a:moveTo>
                                <a:pt x="4761631" y="1394766"/>
                              </a:moveTo>
                              <a:cubicBezTo>
                                <a:pt x="4822682" y="1395000"/>
                                <a:pt x="4884106" y="1442711"/>
                                <a:pt x="4884727" y="1546848"/>
                              </a:cubicBezTo>
                              <a:cubicBezTo>
                                <a:pt x="4885581" y="1690156"/>
                                <a:pt x="4755689" y="1767447"/>
                                <a:pt x="4684289" y="1768811"/>
                              </a:cubicBezTo>
                              <a:cubicBezTo>
                                <a:pt x="4601827" y="1770386"/>
                                <a:pt x="4531391" y="1716708"/>
                                <a:pt x="4527831" y="1629336"/>
                              </a:cubicBezTo>
                              <a:cubicBezTo>
                                <a:pt x="4523347" y="1519289"/>
                                <a:pt x="4621185" y="1394227"/>
                                <a:pt x="4761631" y="1394766"/>
                              </a:cubicBezTo>
                              <a:close/>
                              <a:moveTo>
                                <a:pt x="4105935" y="27"/>
                              </a:moveTo>
                              <a:cubicBezTo>
                                <a:pt x="6011464" y="-6721"/>
                                <a:pt x="6153488" y="1223799"/>
                                <a:pt x="6171275" y="1481958"/>
                              </a:cubicBezTo>
                              <a:cubicBezTo>
                                <a:pt x="6139850" y="2176679"/>
                                <a:pt x="5782302" y="2666597"/>
                                <a:pt x="5336607" y="3044406"/>
                              </a:cubicBezTo>
                              <a:cubicBezTo>
                                <a:pt x="4983120" y="3297961"/>
                                <a:pt x="4699876" y="3475072"/>
                                <a:pt x="4516283" y="3471000"/>
                              </a:cubicBezTo>
                              <a:cubicBezTo>
                                <a:pt x="4416725" y="3468792"/>
                                <a:pt x="4363366" y="3430095"/>
                                <a:pt x="4371051" y="3348858"/>
                              </a:cubicBezTo>
                              <a:cubicBezTo>
                                <a:pt x="4367086" y="3210365"/>
                                <a:pt x="4417080" y="2988390"/>
                                <a:pt x="4435344" y="2742434"/>
                              </a:cubicBezTo>
                              <a:cubicBezTo>
                                <a:pt x="4453608" y="2496478"/>
                                <a:pt x="4522853" y="2232316"/>
                                <a:pt x="4487778" y="2151724"/>
                              </a:cubicBezTo>
                              <a:cubicBezTo>
                                <a:pt x="4439687" y="2130125"/>
                                <a:pt x="4364747" y="2148233"/>
                                <a:pt x="4260607" y="2204113"/>
                              </a:cubicBezTo>
                              <a:cubicBezTo>
                                <a:pt x="4238223" y="2172522"/>
                                <a:pt x="4232879" y="2171093"/>
                                <a:pt x="4230762" y="2127913"/>
                              </a:cubicBezTo>
                              <a:cubicBezTo>
                                <a:pt x="4417875" y="2074573"/>
                                <a:pt x="4690217" y="1984530"/>
                                <a:pt x="4778608" y="1973926"/>
                              </a:cubicBezTo>
                              <a:cubicBezTo>
                                <a:pt x="4825008" y="2000543"/>
                                <a:pt x="4835402" y="2016069"/>
                                <a:pt x="4830633" y="2106640"/>
                              </a:cubicBezTo>
                              <a:cubicBezTo>
                                <a:pt x="4804378" y="2292668"/>
                                <a:pt x="4788356" y="2436897"/>
                                <a:pt x="4759194" y="2709097"/>
                              </a:cubicBezTo>
                              <a:cubicBezTo>
                                <a:pt x="4730032" y="2981297"/>
                                <a:pt x="4671430" y="3214929"/>
                                <a:pt x="4721419" y="3255543"/>
                              </a:cubicBezTo>
                              <a:cubicBezTo>
                                <a:pt x="4810372" y="3380584"/>
                                <a:pt x="5972986" y="2687793"/>
                                <a:pt x="5968757" y="1466878"/>
                              </a:cubicBezTo>
                              <a:cubicBezTo>
                                <a:pt x="5921444" y="305315"/>
                                <a:pt x="4592194" y="100516"/>
                                <a:pt x="3866857" y="122741"/>
                              </a:cubicBezTo>
                              <a:cubicBezTo>
                                <a:pt x="3185970" y="175922"/>
                                <a:pt x="2470124" y="327265"/>
                                <a:pt x="1635787" y="876328"/>
                              </a:cubicBezTo>
                              <a:cubicBezTo>
                                <a:pt x="1084819" y="1292041"/>
                                <a:pt x="211034" y="2019498"/>
                                <a:pt x="218148" y="3131372"/>
                              </a:cubicBezTo>
                              <a:cubicBezTo>
                                <a:pt x="332793" y="4158749"/>
                                <a:pt x="1331119" y="4475321"/>
                                <a:pt x="2199349" y="4476776"/>
                              </a:cubicBezTo>
                              <a:cubicBezTo>
                                <a:pt x="2831521" y="4444180"/>
                                <a:pt x="2989131" y="4377556"/>
                                <a:pt x="3293930" y="4321201"/>
                              </a:cubicBezTo>
                              <a:cubicBezTo>
                                <a:pt x="3370130" y="4336283"/>
                                <a:pt x="3339968" y="4354540"/>
                                <a:pt x="3322506" y="4379146"/>
                              </a:cubicBezTo>
                              <a:cubicBezTo>
                                <a:pt x="2992306" y="4477571"/>
                                <a:pt x="2416246" y="4684946"/>
                                <a:pt x="1516506" y="4578610"/>
                              </a:cubicBezTo>
                              <a:cubicBezTo>
                                <a:pt x="670908" y="4432053"/>
                                <a:pt x="-24456" y="3909202"/>
                                <a:pt x="660" y="3030566"/>
                              </a:cubicBezTo>
                              <a:cubicBezTo>
                                <a:pt x="31351" y="1956887"/>
                                <a:pt x="1479337" y="157514"/>
                                <a:pt x="4105935" y="2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408694A" id="Logo ENI" o:spid="_x0000_s1026" style="position:absolute;margin-left:191.55pt;margin-top:-13.35pt;width:66.2pt;height:66.1pt;z-index:251659264;mso-position-horizontal-relative:margin;mso-width-relative:margin;mso-height-relative:margin" coordsize="88666,88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">
              <v:rect id="Fond Bleu" o:spid="_x0000_s1027" style="position:absolute;width:88666;height:88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" fillcolor="#114a81" stroked="f" strokeweight="2pt">
                <v:shadow on="t" color="black" opacity="26214f" origin="-.5,-.5" offset=".74836mm,.74836mm"/>
              </v:rect>
              <v:rect id="Trait Horizontal" o:spid="_x0000_s1028" style="position:absolute;left:17441;top:74854;width:54007;height: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" fillcolor="#fffefe" stroked="f" strokeweight="2pt"/>
              <v:shape id="Sigle ENI" o:spid="_x0000_s1029" style="position:absolute;left:13323;top:16481;width:61712;height:46082;visibility:visible;mso-wrap-style:square;v-text-anchor:middle" coordsize="6171275,4608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" path="m1414293,2111019v-67733,-3725,-359833,136398,-397256,679704l1527577,2434615v2032,-134959,62484,-308017,-113284,-323596xm1557724,2001386v159782,2032,267414,74073,235029,258985c1857819,2214397,1875938,2193611,1905402,2169439v14224,1228,6223,2455,23622,1778c1930379,2204576,1933003,2247141,1917213,2270023v-307001,259461,-598763,439547,-903224,643128c1029568,3036087,1009586,3344443,1314725,3363239v104648,-13377,221996,-47075,440944,-243332l1814089,3183915v-72051,78909,-308864,334264,-696468,325628c795210,3530456,655680,3265364,659405,2936011v38904,-717931,615019,-903732,724408,-914908c1445408,2007810,1504463,2000709,1557724,2001386xm3447564,1984782v126958,24215,177207,96224,201676,252095c3657199,2700173,3489262,3261259,3589296,3290850v104648,-13377,125476,-49615,227584,-98552c3826193,3221254,3831538,3250210,3844820,3279166v-124332,78613,-532230,276227,-605656,159387c3149863,3118513,3473903,2235567,3261389,2219353v-260139,-3514,-505297,641581,-560712,1210816l2382796,3431312v52918,-389128,195162,-1233380,125483,-1268474c2447490,2175369,2390804,2183158,2286664,2239038v-15240,-38735,-11853,-45720,-29845,-88900c2412182,2077748,2799618,1955955,2856259,1997738v28025,192955,-35566,433195,-43695,610106c2944644,2343853,3098314,2011283,3447564,1984782xm4761631,1394766v61051,234,122475,47945,123096,152082c4885581,1690156,4755689,1767447,4684289,1768811v-82462,1575,-152898,-52103,-156458,-139475c4523347,1519289,4621185,1394227,4761631,1394766xm4105935,27c6011464,-6721,6153488,1223799,6171275,1481958v-31425,694721,-388973,1184639,-834668,1562448c4983120,3297961,4699876,3475072,4516283,3471000v-99558,-2208,-152917,-40905,-145232,-122142c4367086,3210365,4417080,2988390,4435344,2742434v18264,-245956,87509,-510118,52434,-590710c4439687,2130125,4364747,2148233,4260607,2204113v-22384,-31591,-27728,-33020,-29845,-76200c4417875,2074573,4690217,1984530,4778608,1973926v46400,26617,56794,42143,52025,132714c4804378,2292668,4788356,2436897,4759194,2709097v-29162,272200,-87764,505832,-37775,546446c4810372,3380584,5972986,2687793,5968757,1466878,5921444,305315,4592194,100516,3866857,122741,3185970,175922,2470124,327265,1635787,876328,1084819,1292041,211034,2019498,218148,3131372,332793,4158749,1331119,4475321,2199349,4476776v632172,-32596,789782,-99220,1094581,-155575c3370130,4336283,3339968,4354540,3322506,4379146v-330200,98425,-906260,305800,-1806000,199464c670908,4432053,-24456,3909202,660,3030566,31351,1956887,1479337,157514,4105935,27xe" stroked="f" strokeweight="2pt">
                <v:path arrowok="t" o:connecttype="custom" o:connectlocs="1414292,2111019;1017036,2790722;1527576,2434614;1414292,2111019;1557723,2001386;1792752,2260371;1905401,2169439;1929023,2171217;1917212,2270023;1013988,2913150;1314724,3363238;1755668,3119906;1814088,3183914;1117620,3509542;659405,2936010;1383812,2021103;1557723,2001386;3447562,1984782;3649238,2236877;3589294,3290849;3816878,3192297;3844818,3279165;3239162,3438552;3261387,2219353;2700675,3430168;2382794,3431311;2508277,2162838;2286663,2239038;2256818,2150138;2856257,1997738;2812562,2607843;3447562,1984782;4761628,1394766;4884724,1546848;4684286,1768811;4527828,1629336;4761628,1394766;4105932,27;6171271,1481958;5336604,3044405;4516280,3470999;4371048,3348857;4435341,2742433;4487775,2151724;4260604,2204113;4230759,2127913;4778605,1973926;4830630,2106640;4759191,2709096;4721416,3255542;5968753,1466878;3866854,122741;1635786,876328;218148,3131371;2199348,4476775;3293928,4321200;3322504,4379145;1516505,4578609;660,3030565;4105932,27" o:connectangles="0,0,0,0,0,0,0,0,0,0,0,0,0,0,0,0,0,0,0,0,0,0,0,0,0,0,0,0,0,0,0,0,0,0,0,0,0,0,0,0,0,0,0,0,0,0,0,0,0,0,0,0,0,0,0,0,0,0,0,0"/>
              </v:shape>
              <w10:wrap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A37A0" w14:textId="77777777" w:rsidR="00217BCE" w:rsidRDefault="00217BCE" w:rsidP="005D2919">
      <w:r>
        <w:separator/>
      </w:r>
    </w:p>
  </w:footnote>
  <w:footnote w:type="continuationSeparator" w:id="0">
    <w:p w14:paraId="66DCD909" w14:textId="77777777" w:rsidR="00217BCE" w:rsidRDefault="00217BCE" w:rsidP="005D29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EE1A8" w14:textId="61B05B7C" w:rsidR="007F640E" w:rsidRDefault="00E909FC">
    <w:pPr>
      <w:pStyle w:val="En-tte"/>
    </w:pPr>
    <w:r>
      <w:t>Prénom NOM</w:t>
    </w:r>
    <w:r w:rsidR="007F640E">
      <w:tab/>
    </w:r>
    <w:r w:rsidR="007F640E">
      <w:tab/>
    </w:r>
    <w:sdt>
      <w:sdtPr>
        <w:alias w:val="Objet "/>
        <w:tag w:val=""/>
        <w:id w:val="-1854567632"/>
        <w:placeholder>
          <w:docPart w:val="861B938012F3408D960815E4B585DCD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462B04">
          <w:t>Dossier de Projet -</w:t>
        </w:r>
        <w:r w:rsidR="007F640E">
          <w:t xml:space="preserve"> </w:t>
        </w:r>
        <w:r w:rsidR="00D10E48">
          <w:t>CDA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019F9"/>
    <w:multiLevelType w:val="hybridMultilevel"/>
    <w:tmpl w:val="5BF2CB20"/>
    <w:lvl w:ilvl="0" w:tplc="8E6417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42E74"/>
    <w:multiLevelType w:val="hybridMultilevel"/>
    <w:tmpl w:val="91BC5A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5F5F9C"/>
    <w:multiLevelType w:val="hybridMultilevel"/>
    <w:tmpl w:val="442EFD8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F1963"/>
    <w:multiLevelType w:val="hybridMultilevel"/>
    <w:tmpl w:val="97C4C1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8D3"/>
    <w:multiLevelType w:val="hybridMultilevel"/>
    <w:tmpl w:val="EDD6EF08"/>
    <w:lvl w:ilvl="0" w:tplc="C48A61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F79FC"/>
    <w:multiLevelType w:val="hybridMultilevel"/>
    <w:tmpl w:val="344E127E"/>
    <w:lvl w:ilvl="0" w:tplc="B7F8580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97C0D"/>
    <w:multiLevelType w:val="hybridMultilevel"/>
    <w:tmpl w:val="A41AE666"/>
    <w:lvl w:ilvl="0" w:tplc="18F8437E">
      <w:start w:val="1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181A2D"/>
    <w:multiLevelType w:val="hybridMultilevel"/>
    <w:tmpl w:val="0E426220"/>
    <w:lvl w:ilvl="0" w:tplc="6308AA8A">
      <w:start w:val="2"/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AA82A08"/>
    <w:multiLevelType w:val="hybridMultilevel"/>
    <w:tmpl w:val="C728D318"/>
    <w:lvl w:ilvl="0" w:tplc="9D4C048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B10B1"/>
    <w:multiLevelType w:val="multilevel"/>
    <w:tmpl w:val="040C0025"/>
    <w:lvl w:ilvl="0">
      <w:start w:val="1"/>
      <w:numFmt w:val="decimal"/>
      <w:lvlText w:val="%1"/>
      <w:lvlJc w:val="left"/>
      <w:pPr>
        <w:ind w:left="1850" w:hanging="432"/>
      </w:pPr>
    </w:lvl>
    <w:lvl w:ilvl="1">
      <w:start w:val="1"/>
      <w:numFmt w:val="decimal"/>
      <w:lvlText w:val="%1.%2"/>
      <w:lvlJc w:val="left"/>
      <w:pPr>
        <w:ind w:left="1994" w:hanging="576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282" w:hanging="864"/>
      </w:pPr>
    </w:lvl>
    <w:lvl w:ilvl="4">
      <w:start w:val="1"/>
      <w:numFmt w:val="decimal"/>
      <w:lvlText w:val="%1.%2.%3.%4.%5"/>
      <w:lvlJc w:val="left"/>
      <w:pPr>
        <w:ind w:left="2426" w:hanging="1008"/>
      </w:pPr>
    </w:lvl>
    <w:lvl w:ilvl="5">
      <w:start w:val="1"/>
      <w:numFmt w:val="decimal"/>
      <w:lvlText w:val="%1.%2.%3.%4.%5.%6"/>
      <w:lvlJc w:val="left"/>
      <w:pPr>
        <w:ind w:left="2570" w:hanging="1152"/>
      </w:pPr>
    </w:lvl>
    <w:lvl w:ilvl="6">
      <w:start w:val="1"/>
      <w:numFmt w:val="decimal"/>
      <w:lvlText w:val="%1.%2.%3.%4.%5.%6.%7"/>
      <w:lvlJc w:val="left"/>
      <w:pPr>
        <w:ind w:left="2714" w:hanging="1296"/>
      </w:pPr>
    </w:lvl>
    <w:lvl w:ilvl="7">
      <w:start w:val="1"/>
      <w:numFmt w:val="decimal"/>
      <w:lvlText w:val="%1.%2.%3.%4.%5.%6.%7.%8"/>
      <w:lvlJc w:val="left"/>
      <w:pPr>
        <w:ind w:left="2858" w:hanging="1440"/>
      </w:pPr>
    </w:lvl>
    <w:lvl w:ilvl="8">
      <w:start w:val="1"/>
      <w:numFmt w:val="decimal"/>
      <w:lvlText w:val="%1.%2.%3.%4.%5.%6.%7.%8.%9"/>
      <w:lvlJc w:val="left"/>
      <w:pPr>
        <w:ind w:left="3002" w:hanging="1584"/>
      </w:pPr>
    </w:lvl>
  </w:abstractNum>
  <w:abstractNum w:abstractNumId="10" w15:restartNumberingAfterBreak="0">
    <w:nsid w:val="39C048AE"/>
    <w:multiLevelType w:val="hybridMultilevel"/>
    <w:tmpl w:val="DFECEC90"/>
    <w:lvl w:ilvl="0" w:tplc="8E6417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B246D"/>
    <w:multiLevelType w:val="hybridMultilevel"/>
    <w:tmpl w:val="4248369A"/>
    <w:lvl w:ilvl="0" w:tplc="555899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06797"/>
    <w:multiLevelType w:val="hybridMultilevel"/>
    <w:tmpl w:val="BB94AA90"/>
    <w:lvl w:ilvl="0" w:tplc="82E4C43C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6E359D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8CB65D7"/>
    <w:multiLevelType w:val="hybridMultilevel"/>
    <w:tmpl w:val="490E029E"/>
    <w:lvl w:ilvl="0" w:tplc="8E6417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5936512">
    <w:abstractNumId w:val="13"/>
  </w:num>
  <w:num w:numId="2" w16cid:durableId="1116604939">
    <w:abstractNumId w:val="9"/>
  </w:num>
  <w:num w:numId="3" w16cid:durableId="1762605334">
    <w:abstractNumId w:val="1"/>
  </w:num>
  <w:num w:numId="4" w16cid:durableId="1034114185">
    <w:abstractNumId w:val="3"/>
  </w:num>
  <w:num w:numId="5" w16cid:durableId="56318413">
    <w:abstractNumId w:val="5"/>
  </w:num>
  <w:num w:numId="6" w16cid:durableId="920914862">
    <w:abstractNumId w:val="12"/>
  </w:num>
  <w:num w:numId="7" w16cid:durableId="976226124">
    <w:abstractNumId w:val="7"/>
  </w:num>
  <w:num w:numId="8" w16cid:durableId="941837523">
    <w:abstractNumId w:val="2"/>
  </w:num>
  <w:num w:numId="9" w16cid:durableId="44303403">
    <w:abstractNumId w:val="6"/>
  </w:num>
  <w:num w:numId="10" w16cid:durableId="1780371647">
    <w:abstractNumId w:val="0"/>
  </w:num>
  <w:num w:numId="11" w16cid:durableId="95099778">
    <w:abstractNumId w:val="14"/>
  </w:num>
  <w:num w:numId="12" w16cid:durableId="934631020">
    <w:abstractNumId w:val="10"/>
  </w:num>
  <w:num w:numId="13" w16cid:durableId="219750717">
    <w:abstractNumId w:val="4"/>
  </w:num>
  <w:num w:numId="14" w16cid:durableId="142746169">
    <w:abstractNumId w:val="11"/>
  </w:num>
  <w:num w:numId="15" w16cid:durableId="20982865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65"/>
    <w:rsid w:val="0000204B"/>
    <w:rsid w:val="000110AF"/>
    <w:rsid w:val="000143BA"/>
    <w:rsid w:val="00027BAC"/>
    <w:rsid w:val="00035520"/>
    <w:rsid w:val="000442BA"/>
    <w:rsid w:val="00046E64"/>
    <w:rsid w:val="00087834"/>
    <w:rsid w:val="00087E4E"/>
    <w:rsid w:val="00095127"/>
    <w:rsid w:val="000B3079"/>
    <w:rsid w:val="000C02DC"/>
    <w:rsid w:val="000C6865"/>
    <w:rsid w:val="000D182C"/>
    <w:rsid w:val="000E449F"/>
    <w:rsid w:val="00127297"/>
    <w:rsid w:val="00127431"/>
    <w:rsid w:val="00143D5B"/>
    <w:rsid w:val="00155EA6"/>
    <w:rsid w:val="0016242C"/>
    <w:rsid w:val="00177C64"/>
    <w:rsid w:val="00187D07"/>
    <w:rsid w:val="001B115A"/>
    <w:rsid w:val="001C2F2F"/>
    <w:rsid w:val="001D6FAE"/>
    <w:rsid w:val="001E4322"/>
    <w:rsid w:val="001E6A40"/>
    <w:rsid w:val="00215AE4"/>
    <w:rsid w:val="00216F81"/>
    <w:rsid w:val="00217BCE"/>
    <w:rsid w:val="00222C18"/>
    <w:rsid w:val="00253F24"/>
    <w:rsid w:val="0027465B"/>
    <w:rsid w:val="002766CC"/>
    <w:rsid w:val="002768C3"/>
    <w:rsid w:val="00292309"/>
    <w:rsid w:val="002C1150"/>
    <w:rsid w:val="002D13BE"/>
    <w:rsid w:val="002D31E3"/>
    <w:rsid w:val="002D7570"/>
    <w:rsid w:val="002E7C73"/>
    <w:rsid w:val="002F08A2"/>
    <w:rsid w:val="003138BD"/>
    <w:rsid w:val="00326283"/>
    <w:rsid w:val="003345BF"/>
    <w:rsid w:val="003458BC"/>
    <w:rsid w:val="00374129"/>
    <w:rsid w:val="003937E3"/>
    <w:rsid w:val="003962B1"/>
    <w:rsid w:val="0039720F"/>
    <w:rsid w:val="003A13B1"/>
    <w:rsid w:val="003A491F"/>
    <w:rsid w:val="003B6FA7"/>
    <w:rsid w:val="003B7CD6"/>
    <w:rsid w:val="003E2B66"/>
    <w:rsid w:val="003F00ED"/>
    <w:rsid w:val="003F545F"/>
    <w:rsid w:val="004153B4"/>
    <w:rsid w:val="00422523"/>
    <w:rsid w:val="00431E6A"/>
    <w:rsid w:val="004334B9"/>
    <w:rsid w:val="004402AD"/>
    <w:rsid w:val="00442C30"/>
    <w:rsid w:val="00442F26"/>
    <w:rsid w:val="00452D92"/>
    <w:rsid w:val="004547D1"/>
    <w:rsid w:val="00462B04"/>
    <w:rsid w:val="00497FE2"/>
    <w:rsid w:val="004A1490"/>
    <w:rsid w:val="004A5209"/>
    <w:rsid w:val="004B59D4"/>
    <w:rsid w:val="004C3A0A"/>
    <w:rsid w:val="004D169A"/>
    <w:rsid w:val="004F05C8"/>
    <w:rsid w:val="004F21B4"/>
    <w:rsid w:val="004F768E"/>
    <w:rsid w:val="00503465"/>
    <w:rsid w:val="005143A6"/>
    <w:rsid w:val="0052369A"/>
    <w:rsid w:val="005351DC"/>
    <w:rsid w:val="00550A9A"/>
    <w:rsid w:val="00554419"/>
    <w:rsid w:val="00555510"/>
    <w:rsid w:val="005811D8"/>
    <w:rsid w:val="00587821"/>
    <w:rsid w:val="005919B9"/>
    <w:rsid w:val="005951D9"/>
    <w:rsid w:val="005A57E4"/>
    <w:rsid w:val="005B2187"/>
    <w:rsid w:val="005B36A2"/>
    <w:rsid w:val="005B74D2"/>
    <w:rsid w:val="005D2919"/>
    <w:rsid w:val="005F1338"/>
    <w:rsid w:val="005F7E3A"/>
    <w:rsid w:val="00613F5C"/>
    <w:rsid w:val="00630A72"/>
    <w:rsid w:val="0063678E"/>
    <w:rsid w:val="00660508"/>
    <w:rsid w:val="0066292C"/>
    <w:rsid w:val="006737A1"/>
    <w:rsid w:val="00676503"/>
    <w:rsid w:val="00680B44"/>
    <w:rsid w:val="00682E26"/>
    <w:rsid w:val="00697234"/>
    <w:rsid w:val="006A2E97"/>
    <w:rsid w:val="006A7E5C"/>
    <w:rsid w:val="006B67F7"/>
    <w:rsid w:val="006E2601"/>
    <w:rsid w:val="007203F8"/>
    <w:rsid w:val="00722B97"/>
    <w:rsid w:val="00736A71"/>
    <w:rsid w:val="00745A07"/>
    <w:rsid w:val="0075467F"/>
    <w:rsid w:val="007908EA"/>
    <w:rsid w:val="007A0887"/>
    <w:rsid w:val="007B59D8"/>
    <w:rsid w:val="007C6AC5"/>
    <w:rsid w:val="007F640E"/>
    <w:rsid w:val="00802302"/>
    <w:rsid w:val="008133A4"/>
    <w:rsid w:val="00813B37"/>
    <w:rsid w:val="00824D9F"/>
    <w:rsid w:val="00827942"/>
    <w:rsid w:val="00847D3E"/>
    <w:rsid w:val="00864B3A"/>
    <w:rsid w:val="00866377"/>
    <w:rsid w:val="008666A0"/>
    <w:rsid w:val="00876107"/>
    <w:rsid w:val="00886BC7"/>
    <w:rsid w:val="00895497"/>
    <w:rsid w:val="00897D97"/>
    <w:rsid w:val="008A0DAE"/>
    <w:rsid w:val="008D6CE3"/>
    <w:rsid w:val="008E38FD"/>
    <w:rsid w:val="0091458D"/>
    <w:rsid w:val="00923136"/>
    <w:rsid w:val="009253A5"/>
    <w:rsid w:val="00931104"/>
    <w:rsid w:val="009446FE"/>
    <w:rsid w:val="00953167"/>
    <w:rsid w:val="009625CF"/>
    <w:rsid w:val="00972FB0"/>
    <w:rsid w:val="00995A37"/>
    <w:rsid w:val="009A1ED3"/>
    <w:rsid w:val="009A76AA"/>
    <w:rsid w:val="009B3AA7"/>
    <w:rsid w:val="009B5A4E"/>
    <w:rsid w:val="009E5804"/>
    <w:rsid w:val="00A14AB6"/>
    <w:rsid w:val="00A164D5"/>
    <w:rsid w:val="00A47EB3"/>
    <w:rsid w:val="00A531F6"/>
    <w:rsid w:val="00A56529"/>
    <w:rsid w:val="00A7048D"/>
    <w:rsid w:val="00A77A03"/>
    <w:rsid w:val="00A822DD"/>
    <w:rsid w:val="00A8444A"/>
    <w:rsid w:val="00AA0024"/>
    <w:rsid w:val="00AB55DD"/>
    <w:rsid w:val="00AD6FB3"/>
    <w:rsid w:val="00AF0FD6"/>
    <w:rsid w:val="00AF110D"/>
    <w:rsid w:val="00AF2764"/>
    <w:rsid w:val="00B009FD"/>
    <w:rsid w:val="00B15AE6"/>
    <w:rsid w:val="00B23996"/>
    <w:rsid w:val="00B40FCA"/>
    <w:rsid w:val="00B43915"/>
    <w:rsid w:val="00B5094A"/>
    <w:rsid w:val="00B66EA0"/>
    <w:rsid w:val="00B84B13"/>
    <w:rsid w:val="00B85B9D"/>
    <w:rsid w:val="00B95CE8"/>
    <w:rsid w:val="00BA6678"/>
    <w:rsid w:val="00BB2DD9"/>
    <w:rsid w:val="00BB7F61"/>
    <w:rsid w:val="00BE2F79"/>
    <w:rsid w:val="00BE6ABC"/>
    <w:rsid w:val="00BE7CD5"/>
    <w:rsid w:val="00BF2A1F"/>
    <w:rsid w:val="00BF462A"/>
    <w:rsid w:val="00C30603"/>
    <w:rsid w:val="00C57377"/>
    <w:rsid w:val="00C60753"/>
    <w:rsid w:val="00C74069"/>
    <w:rsid w:val="00C84238"/>
    <w:rsid w:val="00CA5254"/>
    <w:rsid w:val="00CD7FFB"/>
    <w:rsid w:val="00CE094F"/>
    <w:rsid w:val="00CF794C"/>
    <w:rsid w:val="00D10E48"/>
    <w:rsid w:val="00D164EA"/>
    <w:rsid w:val="00D2047D"/>
    <w:rsid w:val="00DA0D37"/>
    <w:rsid w:val="00DA3651"/>
    <w:rsid w:val="00DC511F"/>
    <w:rsid w:val="00DD7682"/>
    <w:rsid w:val="00DE1C78"/>
    <w:rsid w:val="00DE2650"/>
    <w:rsid w:val="00DF4D01"/>
    <w:rsid w:val="00E71224"/>
    <w:rsid w:val="00E909FC"/>
    <w:rsid w:val="00E91300"/>
    <w:rsid w:val="00E9281E"/>
    <w:rsid w:val="00E95F6F"/>
    <w:rsid w:val="00EA032D"/>
    <w:rsid w:val="00EA2E73"/>
    <w:rsid w:val="00EA5399"/>
    <w:rsid w:val="00EC1E80"/>
    <w:rsid w:val="00EE141E"/>
    <w:rsid w:val="00F044DE"/>
    <w:rsid w:val="00F1581B"/>
    <w:rsid w:val="00F24C86"/>
    <w:rsid w:val="00F45A21"/>
    <w:rsid w:val="00F5501B"/>
    <w:rsid w:val="00F57B4F"/>
    <w:rsid w:val="00F60C26"/>
    <w:rsid w:val="00F74BA5"/>
    <w:rsid w:val="00F8607D"/>
    <w:rsid w:val="00F91E65"/>
    <w:rsid w:val="00FA42C2"/>
    <w:rsid w:val="00FD0365"/>
    <w:rsid w:val="00FD1794"/>
    <w:rsid w:val="00FD3CB9"/>
    <w:rsid w:val="00FE607C"/>
    <w:rsid w:val="022E7D96"/>
    <w:rsid w:val="07EDE8FE"/>
    <w:rsid w:val="0DFA7678"/>
    <w:rsid w:val="134E571B"/>
    <w:rsid w:val="14364CDA"/>
    <w:rsid w:val="14610CDC"/>
    <w:rsid w:val="169797C9"/>
    <w:rsid w:val="16E0030C"/>
    <w:rsid w:val="1B6B08EC"/>
    <w:rsid w:val="21B2DC94"/>
    <w:rsid w:val="229777E6"/>
    <w:rsid w:val="231FEE8B"/>
    <w:rsid w:val="23E823BB"/>
    <w:rsid w:val="2B3E418F"/>
    <w:rsid w:val="32B58936"/>
    <w:rsid w:val="360B2E90"/>
    <w:rsid w:val="3A06BA63"/>
    <w:rsid w:val="3FC0AD06"/>
    <w:rsid w:val="47BC8B43"/>
    <w:rsid w:val="4C16B657"/>
    <w:rsid w:val="53DA6FF8"/>
    <w:rsid w:val="54A971E9"/>
    <w:rsid w:val="5BE4EA65"/>
    <w:rsid w:val="5FE0F2B8"/>
    <w:rsid w:val="6131C0FF"/>
    <w:rsid w:val="68035219"/>
    <w:rsid w:val="6887843B"/>
    <w:rsid w:val="699638E3"/>
    <w:rsid w:val="6B063573"/>
    <w:rsid w:val="6B3A6FDC"/>
    <w:rsid w:val="6DE6E9FD"/>
    <w:rsid w:val="6E72109E"/>
    <w:rsid w:val="6FFCCF47"/>
    <w:rsid w:val="74E9F241"/>
    <w:rsid w:val="75615A3C"/>
    <w:rsid w:val="7770E576"/>
    <w:rsid w:val="77AD2591"/>
    <w:rsid w:val="78A2E8EA"/>
    <w:rsid w:val="7B288E52"/>
    <w:rsid w:val="7D72976B"/>
    <w:rsid w:val="7ECB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CF979F"/>
  <w15:chartTrackingRefBased/>
  <w15:docId w15:val="{35EEF991-20E7-45A2-BE3A-0CF35961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865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A032D"/>
    <w:pPr>
      <w:keepNext/>
      <w:keepLines/>
      <w:numPr>
        <w:numId w:val="1"/>
      </w:numPr>
      <w:ind w:left="0"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A032D"/>
    <w:pPr>
      <w:keepNext/>
      <w:keepLines/>
      <w:numPr>
        <w:ilvl w:val="1"/>
        <w:numId w:val="1"/>
      </w:numPr>
      <w:ind w:left="0"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A032D"/>
    <w:pPr>
      <w:keepNext/>
      <w:keepLines/>
      <w:numPr>
        <w:ilvl w:val="2"/>
        <w:numId w:val="1"/>
      </w:numPr>
      <w:ind w:left="0" w:firstLine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4B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334B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334B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334B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334B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334B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A0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A032D"/>
    <w:rPr>
      <w:rFonts w:asciiTheme="majorHAnsi" w:eastAsiaTheme="majorEastAsia" w:hAnsiTheme="majorHAnsi" w:cstheme="majorBidi"/>
      <w:color w:val="365F91" w:themeColor="accent1" w:themeShade="BF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A032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334B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ccentuationlgre">
    <w:name w:val="Subtle Emphasis"/>
    <w:basedOn w:val="Policepardfaut"/>
    <w:uiPriority w:val="19"/>
    <w:qFormat/>
    <w:rsid w:val="004334B9"/>
    <w:rPr>
      <w:i/>
      <w:iCs/>
      <w:color w:val="404040" w:themeColor="text1" w:themeTint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334B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334B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334B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334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334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74069"/>
    <w:pPr>
      <w:numPr>
        <w:numId w:val="0"/>
      </w:num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7406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74069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74069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74069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D291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5D2919"/>
  </w:style>
  <w:style w:type="paragraph" w:styleId="Pieddepage">
    <w:name w:val="footer"/>
    <w:basedOn w:val="Normal"/>
    <w:link w:val="PieddepageCar"/>
    <w:uiPriority w:val="99"/>
    <w:unhideWhenUsed/>
    <w:rsid w:val="005D291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D2919"/>
  </w:style>
  <w:style w:type="character" w:styleId="Textedelespacerserv">
    <w:name w:val="Placeholder Text"/>
    <w:basedOn w:val="Policepardfaut"/>
    <w:uiPriority w:val="99"/>
    <w:semiHidden/>
    <w:rsid w:val="00B85B9D"/>
    <w:rPr>
      <w:color w:val="808080"/>
    </w:rPr>
  </w:style>
  <w:style w:type="paragraph" w:styleId="Titre">
    <w:name w:val="Title"/>
    <w:basedOn w:val="Normal"/>
    <w:next w:val="Normal"/>
    <w:link w:val="TitreCar"/>
    <w:uiPriority w:val="10"/>
    <w:qFormat/>
    <w:rsid w:val="0016242C"/>
    <w:pPr>
      <w:contextualSpacing/>
      <w:jc w:val="center"/>
    </w:pPr>
    <w:rPr>
      <w:rFonts w:asciiTheme="majorHAnsi" w:eastAsiaTheme="majorEastAsia" w:hAnsiTheme="majorHAnsi" w:cstheme="majorBidi"/>
      <w:b/>
      <w:smallCaps/>
      <w:color w:val="4F81BD" w:themeColor="accent1"/>
      <w:spacing w:val="-10"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6242C"/>
    <w:rPr>
      <w:rFonts w:asciiTheme="majorHAnsi" w:eastAsiaTheme="majorEastAsia" w:hAnsiTheme="majorHAnsi" w:cstheme="majorBidi"/>
      <w:b/>
      <w:smallCaps/>
      <w:color w:val="4F81BD" w:themeColor="accent1"/>
      <w:spacing w:val="-10"/>
      <w:kern w:val="28"/>
      <w:sz w:val="32"/>
      <w:szCs w:val="56"/>
    </w:rPr>
  </w:style>
  <w:style w:type="character" w:styleId="Marquedecommentaire">
    <w:name w:val="annotation reference"/>
    <w:basedOn w:val="Policepardfaut"/>
    <w:uiPriority w:val="99"/>
    <w:semiHidden/>
    <w:unhideWhenUsed/>
    <w:rsid w:val="00216F8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16F81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16F8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16F8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16F81"/>
    <w:rPr>
      <w:b/>
      <w:bCs/>
      <w:sz w:val="20"/>
      <w:szCs w:val="20"/>
    </w:rPr>
  </w:style>
  <w:style w:type="paragraph" w:styleId="Rvision">
    <w:name w:val="Revision"/>
    <w:hidden/>
    <w:uiPriority w:val="99"/>
    <w:semiHidden/>
    <w:rsid w:val="00216F81"/>
    <w:pPr>
      <w:spacing w:after="0" w:line="240" w:lineRule="auto"/>
    </w:pPr>
  </w:style>
  <w:style w:type="character" w:styleId="Accentuationintense">
    <w:name w:val="Intense Emphasis"/>
    <w:basedOn w:val="Policepardfaut"/>
    <w:uiPriority w:val="21"/>
    <w:qFormat/>
    <w:rsid w:val="00DA0D37"/>
    <w:rPr>
      <w:i/>
      <w:iCs/>
      <w:color w:val="4F81BD" w:themeColor="accent1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DA0D37"/>
    <w:pPr>
      <w:ind w:left="720"/>
      <w:contextualSpacing/>
    </w:pPr>
    <w:rPr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402AD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E4322"/>
    <w:pPr>
      <w:numPr>
        <w:ilvl w:val="1"/>
      </w:numPr>
    </w:pPr>
    <w:rPr>
      <w:rFonts w:eastAsiaTheme="minorEastAsia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E4322"/>
    <w:rPr>
      <w:rFonts w:eastAsiaTheme="minorEastAsia"/>
      <w:spacing w:val="15"/>
    </w:rPr>
  </w:style>
  <w:style w:type="table" w:styleId="Grilledutableau">
    <w:name w:val="Table Grid"/>
    <w:basedOn w:val="TableauNormal"/>
    <w:uiPriority w:val="59"/>
    <w:rsid w:val="00CF79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owasp.org/www-project-top-ten/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urcio\OneDrive%20-%20ENI%20Ecole%20Informatique\ALTERNANCE\YAMMER\A%20modif\4-Rapport_DWWM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61B938012F3408D960815E4B585DC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D4D136-A437-4607-9781-664E4D5FECDD}"/>
      </w:docPartPr>
      <w:docPartBody>
        <w:p w:rsidR="006B3E21" w:rsidRDefault="006B3E21">
          <w:pPr>
            <w:pStyle w:val="861B938012F3408D960815E4B585DCDD"/>
          </w:pPr>
          <w:r w:rsidRPr="00FD06FC">
            <w:rPr>
              <w:rStyle w:val="Textedelespacerserv"/>
            </w:rPr>
            <w:t>[Société]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0C2"/>
    <w:rsid w:val="00093F24"/>
    <w:rsid w:val="002660C2"/>
    <w:rsid w:val="006B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861B938012F3408D960815E4B585DCDD">
    <w:name w:val="861B938012F3408D960815E4B585DC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7D116C96AF094395DCE64BDC0767B6" ma:contentTypeVersion="2" ma:contentTypeDescription="Crée un document." ma:contentTypeScope="" ma:versionID="745ee9e9cc89c31202808a36dd0d8fd7">
  <xsd:schema xmlns:xsd="http://www.w3.org/2001/XMLSchema" xmlns:xs="http://www.w3.org/2001/XMLSchema" xmlns:p="http://schemas.microsoft.com/office/2006/metadata/properties" xmlns:ns2="6908452f-79f9-4ea6-bd68-7e3399b709f7" targetNamespace="http://schemas.microsoft.com/office/2006/metadata/properties" ma:root="true" ma:fieldsID="0e71060f7d24b864db38b7b182b44dda" ns2:_="">
    <xsd:import namespace="6908452f-79f9-4ea6-bd68-7e3399b709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8452f-79f9-4ea6-bd68-7e3399b709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E1BCC7-15CB-41EC-A093-6354ECB746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723371-0DE6-48CA-B952-126731CFD3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760260-C012-468A-942C-526F9D7AD957}"/>
</file>

<file path=customXml/itemProps4.xml><?xml version="1.0" encoding="utf-8"?>
<ds:datastoreItem xmlns:ds="http://schemas.openxmlformats.org/officeDocument/2006/customXml" ds:itemID="{2A7CF3E1-1074-46A2-A224-56C80F4678D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4-Rapport_DWWM-Template</Template>
  <TotalTime>5</TotalTime>
  <Pages>17</Pages>
  <Words>1598</Words>
  <Characters>8794</Characters>
  <Application>Microsoft Office Word</Application>
  <DocSecurity>0</DocSecurity>
  <Lines>73</Lines>
  <Paragraphs>20</Paragraphs>
  <ScaleCrop>false</ScaleCrop>
  <Company>Prénom NOM</Company>
  <LinksUpToDate>false</LinksUpToDate>
  <CharactersWithSpaces>10372</CharactersWithSpaces>
  <SharedDoc>false</SharedDoc>
  <HyperlinkBase>www.site.fr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Stage ou d'Alternance pour la Soutenance DWWM - Titre de niveau 5 de Prénom NOM</dc:title>
  <dc:subject>Dossier de Projet - CDA</dc:subject>
  <dc:creator>Stéphanie CURCIO</dc:creator>
  <cp:keywords>Intitulé du ou des Projet(s)</cp:keywords>
  <dc:description/>
  <cp:lastModifiedBy>Stéphanie CURCIO</cp:lastModifiedBy>
  <cp:revision>195</cp:revision>
  <dcterms:created xsi:type="dcterms:W3CDTF">2022-11-29T08:51:00Z</dcterms:created>
  <dcterms:modified xsi:type="dcterms:W3CDTF">2023-05-16T07:18:00Z</dcterms:modified>
  <cp:category>Catégorie</cp:category>
  <cp:contentStatus>État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0x010100F87D116C96AF094395DCE64BDC0767B6</vt:lpwstr>
  </property>
</Properties>
</file>